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66F0" w:rsidRPr="005566F0" w:rsidRDefault="005566F0" w:rsidP="005566F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Pack 6 — React Native Mobile App</w:t>
      </w:r>
    </w:p>
    <w:p w:rsidR="005566F0" w:rsidRPr="005566F0" w:rsidRDefault="005566F0" w:rsidP="005566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Terra EOS v1 (Landscape-first, grid-first UX)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Product Goal (Phase 1)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Deliver a mobile app that:</w:t>
      </w:r>
    </w:p>
    <w:p w:rsidR="005566F0" w:rsidRPr="005566F0" w:rsidRDefault="005566F0" w:rsidP="005566F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Defaults to the </w:t>
      </w: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landscape view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(1 km grid heatmap)</w:t>
      </w:r>
    </w:p>
    <w:p w:rsidR="005566F0" w:rsidRPr="005566F0" w:rsidRDefault="005566F0" w:rsidP="005566F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Makes the </w:t>
      </w: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Priority Index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understandable (“why this grid matters”)</w:t>
      </w:r>
    </w:p>
    <w:p w:rsidR="005566F0" w:rsidRPr="005566F0" w:rsidRDefault="005566F0" w:rsidP="005566F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Converts insight into </w:t>
      </w: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missions</w:t>
      </w:r>
    </w:p>
    <w:p w:rsidR="005566F0" w:rsidRPr="005566F0" w:rsidRDefault="005566F0" w:rsidP="005566F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Shows </w:t>
      </w: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corridor/cluster progress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(network effects)</w:t>
      </w:r>
    </w:p>
    <w:p w:rsidR="005566F0" w:rsidRPr="005566F0" w:rsidRDefault="005566F0" w:rsidP="005566F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Onboards landholders into claiming land </w:t>
      </w: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without making property the centre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Navigation Structure (simple, OS-first)</w:t>
      </w:r>
    </w:p>
    <w:p w:rsidR="005566F0" w:rsidRPr="005566F0" w:rsidRDefault="005566F0" w:rsidP="005566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Bottom tabs (recommended)</w:t>
      </w:r>
    </w:p>
    <w:p w:rsidR="005566F0" w:rsidRPr="005566F0" w:rsidRDefault="005566F0" w:rsidP="005566F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Landscape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(default landing)</w:t>
      </w:r>
    </w:p>
    <w:p w:rsidR="005566F0" w:rsidRPr="005566F0" w:rsidRDefault="005566F0" w:rsidP="005566F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Missions</w:t>
      </w:r>
    </w:p>
    <w:p w:rsidR="005566F0" w:rsidRPr="005566F0" w:rsidRDefault="005566F0" w:rsidP="005566F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Network</w:t>
      </w:r>
    </w:p>
    <w:p w:rsidR="005566F0" w:rsidRPr="005566F0" w:rsidRDefault="005566F0" w:rsidP="005566F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Profile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Minimal tabs = faster comprehension.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Core Screens (Implementation-ready)</w:t>
      </w:r>
    </w:p>
    <w:p w:rsidR="005566F0" w:rsidRPr="005566F0" w:rsidRDefault="005566F0" w:rsidP="005566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A) Landscape Home (default)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show the ecological operating layer.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Components:</w:t>
      </w:r>
    </w:p>
    <w:p w:rsidR="005566F0" w:rsidRPr="005566F0" w:rsidRDefault="005566F0" w:rsidP="005566F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Map with:</w:t>
      </w:r>
    </w:p>
    <w:p w:rsidR="005566F0" w:rsidRPr="005566F0" w:rsidRDefault="005566F0" w:rsidP="005566F0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4.2 km boundary outline</w:t>
      </w:r>
    </w:p>
    <w:p w:rsidR="005566F0" w:rsidRPr="005566F0" w:rsidRDefault="005566F0" w:rsidP="005566F0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1 km grid overlay</w:t>
      </w:r>
    </w:p>
    <w:p w:rsidR="005566F0" w:rsidRPr="005566F0" w:rsidRDefault="005566F0" w:rsidP="005566F0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Heat tiers (Critical → Low)</w:t>
      </w:r>
    </w:p>
    <w:p w:rsidR="005566F0" w:rsidRPr="005566F0" w:rsidRDefault="005566F0" w:rsidP="005566F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Tap grid opens </w:t>
      </w: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Grid Detail Drawer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Interactions:</w:t>
      </w:r>
    </w:p>
    <w:p w:rsidR="005566F0" w:rsidRPr="005566F0" w:rsidRDefault="005566F0" w:rsidP="005566F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Pan/zoom</w:t>
      </w:r>
    </w:p>
    <w:p w:rsidR="005566F0" w:rsidRPr="005566F0" w:rsidRDefault="005566F0" w:rsidP="005566F0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Tap cell → highlight + show summary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call:</w:t>
      </w:r>
    </w:p>
    <w:p w:rsidR="005566F0" w:rsidRPr="005566F0" w:rsidRDefault="005566F0" w:rsidP="005566F0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/boundary/:id/grids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(simplified polygons + tier + score + confidence)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Performance requirements:</w:t>
      </w:r>
    </w:p>
    <w:p w:rsidR="005566F0" w:rsidRPr="005566F0" w:rsidRDefault="005566F0" w:rsidP="005566F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simplified geometry + server-side caching</w:t>
      </w:r>
    </w:p>
    <w:p w:rsidR="005566F0" w:rsidRPr="005566F0" w:rsidRDefault="005566F0" w:rsidP="005566F0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Lazy load as tiles or bounding-box query if needed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B) Grid Detail (drawer or full screen)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convert grid score into clarity + action.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Show:</w:t>
      </w:r>
    </w:p>
    <w:p w:rsidR="005566F0" w:rsidRPr="005566F0" w:rsidRDefault="005566F0" w:rsidP="005566F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Tier + Priority Index + Confidence</w:t>
      </w:r>
    </w:p>
    <w:p w:rsidR="005566F0" w:rsidRPr="005566F0" w:rsidRDefault="005566F0" w:rsidP="005566F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Mini breakdown:</w:t>
      </w:r>
    </w:p>
    <w:p w:rsidR="005566F0" w:rsidRPr="005566F0" w:rsidRDefault="005566F0" w:rsidP="005566F0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EV, CONN, SENS, UPL</w:t>
      </w:r>
    </w:p>
    <w:p w:rsidR="005566F0" w:rsidRPr="005566F0" w:rsidRDefault="005566F0" w:rsidP="005566F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“Why this score” bullets (from Explain payload)</w:t>
      </w:r>
    </w:p>
    <w:p w:rsidR="005566F0" w:rsidRPr="005566F0" w:rsidRDefault="005566F0" w:rsidP="005566F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status if applicable:</w:t>
      </w:r>
    </w:p>
    <w:p w:rsidR="005566F0" w:rsidRPr="005566F0" w:rsidRDefault="005566F0" w:rsidP="005566F0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name/type</w:t>
      </w:r>
    </w:p>
    <w:p w:rsidR="005566F0" w:rsidRPr="005566F0" w:rsidRDefault="005566F0" w:rsidP="005566F0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activation state</w:t>
      </w:r>
    </w:p>
    <w:p w:rsidR="005566F0" w:rsidRPr="005566F0" w:rsidRDefault="005566F0" w:rsidP="005566F0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corridor progress (e.g. 2/5 active)</w:t>
      </w:r>
    </w:p>
    <w:p w:rsidR="005566F0" w:rsidRPr="005566F0" w:rsidRDefault="005566F0" w:rsidP="005566F0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Recommended missions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(Top 3 + 1 corridor mission)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calls:</w:t>
      </w:r>
    </w:p>
    <w:p w:rsidR="005566F0" w:rsidRPr="005566F0" w:rsidRDefault="005566F0" w:rsidP="005566F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/grid/:grid_id</w:t>
      </w:r>
    </w:p>
    <w:p w:rsidR="005566F0" w:rsidRPr="005566F0" w:rsidRDefault="005566F0" w:rsidP="005566F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/grid/:grid_id/missions</w:t>
      </w:r>
    </w:p>
    <w:p w:rsidR="005566F0" w:rsidRPr="005566F0" w:rsidRDefault="005566F0" w:rsidP="005566F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/grid/:grid_id/neighbours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(summary)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CTA buttons:</w:t>
      </w:r>
    </w:p>
    <w:p w:rsidR="005566F0" w:rsidRPr="005566F0" w:rsidRDefault="005566F0" w:rsidP="005566F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“Start a mission”</w:t>
      </w:r>
    </w:p>
    <w:p w:rsidR="005566F0" w:rsidRPr="005566F0" w:rsidRDefault="005566F0" w:rsidP="005566F0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“Claim land in this grid” (secondary)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C) Missions Tab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keep people engaged week-to-week.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Sections:</w:t>
      </w:r>
    </w:p>
    <w:p w:rsidR="005566F0" w:rsidRPr="005566F0" w:rsidRDefault="005566F0" w:rsidP="005566F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Your Active Missions</w:t>
      </w:r>
    </w:p>
    <w:p w:rsidR="005566F0" w:rsidRPr="005566F0" w:rsidRDefault="005566F0" w:rsidP="005566F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Recommended Missions</w:t>
      </w:r>
    </w:p>
    <w:p w:rsidR="005566F0" w:rsidRPr="005566F0" w:rsidRDefault="005566F0" w:rsidP="005566F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personalised by grids influenced</w:t>
      </w:r>
    </w:p>
    <w:p w:rsidR="005566F0" w:rsidRPr="005566F0" w:rsidRDefault="005566F0" w:rsidP="005566F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Corridor Missions</w:t>
      </w:r>
    </w:p>
    <w:p w:rsidR="005566F0" w:rsidRPr="005566F0" w:rsidRDefault="005566F0" w:rsidP="005566F0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missions that unlock network bonuses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card includes:</w:t>
      </w:r>
    </w:p>
    <w:p w:rsidR="005566F0" w:rsidRPr="005566F0" w:rsidRDefault="005566F0" w:rsidP="005566F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Effort band (Low/Med/High)</w:t>
      </w:r>
    </w:p>
    <w:p w:rsidR="005566F0" w:rsidRPr="005566F0" w:rsidRDefault="005566F0" w:rsidP="005566F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Verification type (photo/time/NDVI)</w:t>
      </w:r>
    </w:p>
    <w:p w:rsidR="005566F0" w:rsidRPr="005566F0" w:rsidRDefault="005566F0" w:rsidP="005566F0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Expected outcome + conservative score impact range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calls:</w:t>
      </w:r>
    </w:p>
    <w:p w:rsidR="005566F0" w:rsidRPr="005566F0" w:rsidRDefault="005566F0" w:rsidP="005566F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/user/me/missions</w:t>
      </w:r>
    </w:p>
    <w:p w:rsidR="005566F0" w:rsidRPr="005566F0" w:rsidRDefault="005566F0" w:rsidP="005566F0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/user/me/recommended_missions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D) Mission Detail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help user complete the intervention.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Must include:</w:t>
      </w:r>
    </w:p>
    <w:p w:rsidR="005566F0" w:rsidRPr="005566F0" w:rsidRDefault="005566F0" w:rsidP="005566F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Steps checklist</w:t>
      </w:r>
    </w:p>
    <w:p w:rsidR="005566F0" w:rsidRPr="005566F0" w:rsidRDefault="005566F0" w:rsidP="005566F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Upload evidence (photo/notes)</w:t>
      </w:r>
    </w:p>
    <w:p w:rsidR="005566F0" w:rsidRPr="005566F0" w:rsidRDefault="005566F0" w:rsidP="005566F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Timer logic if time-based verification</w:t>
      </w:r>
    </w:p>
    <w:p w:rsidR="005566F0" w:rsidRPr="005566F0" w:rsidRDefault="005566F0" w:rsidP="005566F0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“What changes when you complete this” (grid + cluster implications)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Actions:</w:t>
      </w:r>
    </w:p>
    <w:p w:rsidR="005566F0" w:rsidRPr="005566F0" w:rsidRDefault="005566F0" w:rsidP="005566F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Start mission</w:t>
      </w:r>
    </w:p>
    <w:p w:rsidR="005566F0" w:rsidRPr="005566F0" w:rsidRDefault="005566F0" w:rsidP="005566F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Submit completion</w:t>
      </w:r>
    </w:p>
    <w:p w:rsidR="005566F0" w:rsidRPr="005566F0" w:rsidRDefault="005566F0" w:rsidP="005566F0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Submit verification evidence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Calls:</w:t>
      </w:r>
    </w:p>
    <w:p w:rsidR="005566F0" w:rsidRPr="005566F0" w:rsidRDefault="005566F0" w:rsidP="005566F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POST /mission/start</w:t>
      </w:r>
    </w:p>
    <w:p w:rsidR="005566F0" w:rsidRPr="005566F0" w:rsidRDefault="005566F0" w:rsidP="005566F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POST /mission/complete</w:t>
      </w:r>
    </w:p>
    <w:p w:rsidR="005566F0" w:rsidRPr="005566F0" w:rsidRDefault="005566F0" w:rsidP="005566F0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POST /mission/verify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E) Network Tab (corridors &amp; clusters)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Purpose: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make network effects visible and motivating.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Show:</w:t>
      </w:r>
    </w:p>
    <w:p w:rsidR="005566F0" w:rsidRPr="005566F0" w:rsidRDefault="005566F0" w:rsidP="005566F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Clusters in boundary:</w:t>
      </w:r>
    </w:p>
    <w:p w:rsidR="005566F0" w:rsidRPr="005566F0" w:rsidRDefault="005566F0" w:rsidP="005566F0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Activation state (Emerging/Active/Strategic Node)</w:t>
      </w:r>
    </w:p>
    <w:p w:rsidR="005566F0" w:rsidRPr="005566F0" w:rsidRDefault="005566F0" w:rsidP="005566F0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Collective Uplift Index</w:t>
      </w:r>
    </w:p>
    <w:p w:rsidR="005566F0" w:rsidRPr="005566F0" w:rsidRDefault="005566F0" w:rsidP="005566F0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“Needed to activate” progress</w:t>
      </w:r>
    </w:p>
    <w:p w:rsidR="005566F0" w:rsidRPr="005566F0" w:rsidRDefault="005566F0" w:rsidP="005566F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“Gaps” list:</w:t>
      </w:r>
    </w:p>
    <w:p w:rsidR="005566F0" w:rsidRPr="005566F0" w:rsidRDefault="005566F0" w:rsidP="005566F0">
      <w:pPr>
        <w:numPr>
          <w:ilvl w:val="1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clusters close to activation but missing 1–2 grids</w:t>
      </w:r>
    </w:p>
    <w:p w:rsidR="005566F0" w:rsidRPr="005566F0" w:rsidRDefault="005566F0" w:rsidP="005566F0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Optional: invite/share for specific corridor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Calls:</w:t>
      </w:r>
    </w:p>
    <w:p w:rsidR="005566F0" w:rsidRPr="005566F0" w:rsidRDefault="005566F0" w:rsidP="005566F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/boundary/:id/clusters</w:t>
      </w:r>
    </w:p>
    <w:p w:rsidR="005566F0" w:rsidRPr="005566F0" w:rsidRDefault="005566F0" w:rsidP="005566F0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/cluster/:cluster_id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F) Claim Flow (property is secondary, but essential)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Entry points:</w:t>
      </w:r>
    </w:p>
    <w:p w:rsidR="005566F0" w:rsidRPr="005566F0" w:rsidRDefault="005566F0" w:rsidP="005566F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From a grid: “Claim land in this grid”</w:t>
      </w:r>
    </w:p>
    <w:p w:rsidR="005566F0" w:rsidRPr="005566F0" w:rsidRDefault="005566F0" w:rsidP="005566F0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From Profile: “Add land”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Two options:</w:t>
      </w:r>
    </w:p>
    <w:p w:rsidR="005566F0" w:rsidRPr="005566F0" w:rsidRDefault="005566F0" w:rsidP="005566F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Enter RP number</w:t>
      </w:r>
    </w:p>
    <w:p w:rsidR="005566F0" w:rsidRPr="005566F0" w:rsidRDefault="005566F0" w:rsidP="005566F0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Draw boundary on map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Post-claim:</w:t>
      </w:r>
    </w:p>
    <w:p w:rsidR="005566F0" w:rsidRPr="005566F0" w:rsidRDefault="005566F0" w:rsidP="005566F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 confirmation: “Your property overlaps 2 grids”</w:t>
      </w:r>
    </w:p>
    <w:p w:rsidR="005566F0" w:rsidRPr="005566F0" w:rsidRDefault="005566F0" w:rsidP="005566F0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Immediately show missions available in those grids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Calls:</w:t>
      </w:r>
    </w:p>
    <w:p w:rsidR="005566F0" w:rsidRPr="005566F0" w:rsidRDefault="005566F0" w:rsidP="005566F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POST /property/claim</w:t>
      </w:r>
    </w:p>
    <w:p w:rsidR="005566F0" w:rsidRPr="005566F0" w:rsidRDefault="005566F0" w:rsidP="005566F0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/user/me/claims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Privacy note:</w:t>
      </w:r>
    </w:p>
    <w:p w:rsidR="005566F0" w:rsidRPr="005566F0" w:rsidRDefault="005566F0" w:rsidP="005566F0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Property polygon visible only to claimant (unless consented)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G) Profile Tab (identity, not vanity)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Show:</w:t>
      </w:r>
    </w:p>
    <w:p w:rsidR="005566F0" w:rsidRPr="005566F0" w:rsidRDefault="005566F0" w:rsidP="005566F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Role: Participant / Corridor Contributor / Cluster Builder / Steward</w:t>
      </w:r>
    </w:p>
    <w:p w:rsidR="005566F0" w:rsidRPr="005566F0" w:rsidRDefault="005566F0" w:rsidP="005566F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Grids influenced (count + tiers)</w:t>
      </w:r>
    </w:p>
    <w:p w:rsidR="005566F0" w:rsidRPr="005566F0" w:rsidRDefault="005566F0" w:rsidP="005566F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Missions completed + verified</w:t>
      </w:r>
    </w:p>
    <w:p w:rsidR="005566F0" w:rsidRPr="005566F0" w:rsidRDefault="005566F0" w:rsidP="005566F0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Contribution to Collective Uplift Index (cluster-level)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Calls:</w:t>
      </w:r>
    </w:p>
    <w:p w:rsidR="005566F0" w:rsidRPr="005566F0" w:rsidRDefault="005566F0" w:rsidP="005566F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/user/me/profile</w:t>
      </w:r>
    </w:p>
    <w:p w:rsidR="005566F0" w:rsidRPr="005566F0" w:rsidRDefault="005566F0" w:rsidP="005566F0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Courier New" w:eastAsia="Times New Roman" w:hAnsi="Courier New" w:cs="Courier New"/>
          <w:kern w:val="0"/>
          <w:lang w:eastAsia="en-GB"/>
          <w14:ligatures w14:val="none"/>
        </w:rPr>
        <w:t>GET /user/me/impact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Map Rendering Strategy (critical)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Recommend:</w:t>
      </w:r>
    </w:p>
    <w:p w:rsidR="005566F0" w:rsidRPr="005566F0" w:rsidRDefault="005566F0" w:rsidP="005566F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MapLibre or RN Maps depending on stack; key is </w:t>
      </w: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performance</w:t>
      </w:r>
    </w:p>
    <w:p w:rsidR="005566F0" w:rsidRPr="005566F0" w:rsidRDefault="005566F0" w:rsidP="005566F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Render </w:t>
      </w:r>
      <w:r w:rsidRPr="005566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grid polygons simplified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mobile</w:t>
      </w:r>
    </w:p>
    <w:p w:rsidR="005566F0" w:rsidRPr="005566F0" w:rsidRDefault="005566F0" w:rsidP="005566F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Use:</w:t>
      </w:r>
    </w:p>
    <w:p w:rsidR="005566F0" w:rsidRPr="005566F0" w:rsidRDefault="005566F0" w:rsidP="005566F0">
      <w:pPr>
        <w:numPr>
          <w:ilvl w:val="1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bbox queries or tile-like loading if boundary expands later</w:t>
      </w:r>
    </w:p>
    <w:p w:rsidR="005566F0" w:rsidRPr="005566F0" w:rsidRDefault="005566F0" w:rsidP="005566F0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Avoid rendering property polygons by default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5) Behaviour Design (the engagement loop)</w:t>
      </w:r>
    </w:p>
    <w:p w:rsidR="005566F0" w:rsidRPr="005566F0" w:rsidRDefault="005566F0" w:rsidP="005566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Primary loop (weekly)</w:t>
      </w:r>
    </w:p>
    <w:p w:rsidR="005566F0" w:rsidRPr="005566F0" w:rsidRDefault="005566F0" w:rsidP="005566F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User opens Landscape view</w:t>
      </w:r>
    </w:p>
    <w:p w:rsidR="005566F0" w:rsidRPr="005566F0" w:rsidRDefault="005566F0" w:rsidP="005566F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Taps grid</w:t>
      </w:r>
    </w:p>
    <w:p w:rsidR="005566F0" w:rsidRPr="005566F0" w:rsidRDefault="005566F0" w:rsidP="005566F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Understands “why”</w:t>
      </w:r>
    </w:p>
    <w:p w:rsidR="005566F0" w:rsidRPr="005566F0" w:rsidRDefault="005566F0" w:rsidP="005566F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Starts mission</w:t>
      </w:r>
    </w:p>
    <w:p w:rsidR="005566F0" w:rsidRPr="005566F0" w:rsidRDefault="005566F0" w:rsidP="005566F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Submits evidence</w:t>
      </w:r>
    </w:p>
    <w:p w:rsidR="005566F0" w:rsidRPr="005566F0" w:rsidRDefault="005566F0" w:rsidP="005566F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Sees progress in cluster activation + uplift index</w:t>
      </w:r>
    </w:p>
    <w:p w:rsidR="005566F0" w:rsidRPr="005566F0" w:rsidRDefault="005566F0" w:rsidP="005566F0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Invites neighbour if gap remains</w:t>
      </w:r>
    </w:p>
    <w:p w:rsidR="005566F0" w:rsidRPr="005566F0" w:rsidRDefault="005566F0" w:rsidP="005566F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Trigger moments</w:t>
      </w:r>
    </w:p>
    <w:p w:rsidR="005566F0" w:rsidRPr="005566F0" w:rsidRDefault="005566F0" w:rsidP="005566F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“Corridor is 1 grid away from activation”</w:t>
      </w:r>
    </w:p>
    <w:p w:rsidR="005566F0" w:rsidRPr="005566F0" w:rsidRDefault="005566F0" w:rsidP="005566F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“Your mission completion unlocked a cluster bonus”</w:t>
      </w:r>
    </w:p>
    <w:p w:rsidR="005566F0" w:rsidRPr="005566F0" w:rsidRDefault="005566F0" w:rsidP="005566F0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“A neighbouring grid joined — corridor progress increased”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6) Notifications (minimal but powerful)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Push events:</w:t>
      </w:r>
    </w:p>
    <w:p w:rsidR="005566F0" w:rsidRPr="005566F0" w:rsidRDefault="005566F0" w:rsidP="005566F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verification milestone reached</w:t>
      </w:r>
    </w:p>
    <w:p w:rsidR="005566F0" w:rsidRPr="005566F0" w:rsidRDefault="005566F0" w:rsidP="005566F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state changes (Emerging → Active)</w:t>
      </w:r>
    </w:p>
    <w:p w:rsidR="005566F0" w:rsidRPr="005566F0" w:rsidRDefault="005566F0" w:rsidP="005566F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“Gap alert” for corridor completion</w:t>
      </w:r>
    </w:p>
    <w:p w:rsidR="005566F0" w:rsidRPr="005566F0" w:rsidRDefault="005566F0" w:rsidP="005566F0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Monthly “score refresh” report available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No spam.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7) Offline + Low-friction UX</w:t>
      </w:r>
    </w:p>
    <w:p w:rsidR="005566F0" w:rsidRPr="005566F0" w:rsidRDefault="005566F0" w:rsidP="005566F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Cache latest grid layers locally</w:t>
      </w:r>
    </w:p>
    <w:p w:rsidR="005566F0" w:rsidRPr="005566F0" w:rsidRDefault="005566F0" w:rsidP="005566F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Allow mission evidence capture offline, upload when connected</w:t>
      </w:r>
    </w:p>
    <w:p w:rsidR="005566F0" w:rsidRPr="005566F0" w:rsidRDefault="005566F0" w:rsidP="005566F0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connectivity poor: degrade gracefully (no blank maps)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8) Success Metrics (Phase 1 OS metrics)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track:</w:t>
      </w:r>
    </w:p>
    <w:p w:rsidR="005566F0" w:rsidRPr="005566F0" w:rsidRDefault="005566F0" w:rsidP="005566F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Grid taps → mission starts conversion</w:t>
      </w:r>
    </w:p>
    <w:p w:rsidR="005566F0" w:rsidRPr="005566F0" w:rsidRDefault="005566F0" w:rsidP="005566F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Mission start → verified completion rate</w:t>
      </w:r>
    </w:p>
    <w:p w:rsidR="005566F0" w:rsidRPr="005566F0" w:rsidRDefault="005566F0" w:rsidP="005566F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Cluster activation velocity</w:t>
      </w:r>
    </w:p>
    <w:p w:rsidR="005566F0" w:rsidRPr="005566F0" w:rsidRDefault="005566F0" w:rsidP="005566F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Invite conversions in adjacent grids</w:t>
      </w:r>
    </w:p>
    <w:p w:rsidR="005566F0" w:rsidRPr="005566F0" w:rsidRDefault="005566F0" w:rsidP="005566F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DAU/WAU among claimed users</w:t>
      </w:r>
    </w:p>
    <w:p w:rsidR="005566F0" w:rsidRPr="005566F0" w:rsidRDefault="005566F0" w:rsidP="005566F0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% of boundary grids moving into ACTIVE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These are operating system metrics, not “app vanity”.</w:t>
      </w:r>
    </w:p>
    <w:p w:rsidR="005566F0" w:rsidRPr="005566F0" w:rsidRDefault="0015222E" w:rsidP="005566F0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5222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566F0" w:rsidRPr="005566F0" w:rsidRDefault="005566F0" w:rsidP="005566F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566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9) Emergent Deliverables After Pack 6</w:t>
      </w:r>
    </w:p>
    <w:p w:rsidR="005566F0" w:rsidRPr="005566F0" w:rsidRDefault="005566F0" w:rsidP="005566F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5566F0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React Native app with navigation + screens above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566F0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Grid-first map performant and stable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566F0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Mission lifecycle fully functional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566F0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Cluster/corridor views implemented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566F0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Claim flow (RP + draw) working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566F0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Profile + reputation computed and displayed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5566F0">
        <w:rPr>
          <w:rFonts w:ascii="Apple Color Emoji" w:eastAsia="Times New Roman" w:hAnsi="Apple Color Emoji" w:cs="Apple Color Emoji"/>
          <w:kern w:val="0"/>
          <w:sz w:val="24"/>
          <w:szCs w:val="24"/>
          <w:lang w:eastAsia="en-GB"/>
          <w14:ligatures w14:val="none"/>
        </w:rPr>
        <w:t>✔</w:t>
      </w:r>
      <w:r w:rsidRPr="005566F0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Notification hooks wired</w:t>
      </w:r>
    </w:p>
    <w:p w:rsidR="00815A10" w:rsidRPr="005566F0" w:rsidRDefault="00815A10" w:rsidP="005566F0"/>
    <w:sectPr w:rsidR="00815A10" w:rsidRPr="005566F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222E" w:rsidRDefault="0015222E" w:rsidP="00815A10">
      <w:r>
        <w:separator/>
      </w:r>
    </w:p>
  </w:endnote>
  <w:endnote w:type="continuationSeparator" w:id="0">
    <w:p w:rsidR="0015222E" w:rsidRDefault="0015222E" w:rsidP="00815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Footer"/>
      <w:jc w:val="right"/>
    </w:pPr>
    <w:r>
      <w:rPr>
        <w:noProof/>
      </w:rPr>
      <w:drawing>
        <wp:inline distT="0" distB="0" distL="0" distR="0" wp14:anchorId="2F77BA75" wp14:editId="1F38F77E">
          <wp:extent cx="659706" cy="439780"/>
          <wp:effectExtent l="0" t="0" r="1270" b="5080"/>
          <wp:docPr id="14467699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6769994" name="Picture 14467699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12780" cy="4751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815A10">
      <w:rPr>
        <w:noProof/>
      </w:rPr>
      <w:t xml:space="preserve"> </w:t>
    </w:r>
    <w:r>
      <w:rPr>
        <w:noProof/>
      </w:rPr>
      <w:drawing>
        <wp:inline distT="0" distB="0" distL="0" distR="0" wp14:anchorId="47D73A1B" wp14:editId="26DD073C">
          <wp:extent cx="1967023" cy="403492"/>
          <wp:effectExtent l="0" t="0" r="1905" b="3175"/>
          <wp:docPr id="13547853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78537" name="Picture 13547853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3922" cy="411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222E" w:rsidRDefault="0015222E" w:rsidP="00815A10">
      <w:r>
        <w:separator/>
      </w:r>
    </w:p>
  </w:footnote>
  <w:footnote w:type="continuationSeparator" w:id="0">
    <w:p w:rsidR="0015222E" w:rsidRDefault="0015222E" w:rsidP="00815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5A10" w:rsidRDefault="00815A10" w:rsidP="00815A10">
    <w:pPr>
      <w:pStyle w:val="Header"/>
      <w:tabs>
        <w:tab w:val="left" w:pos="6379"/>
        <w:tab w:val="left" w:pos="7655"/>
      </w:tabs>
      <w:jc w:val="right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AD9"/>
    <w:multiLevelType w:val="multilevel"/>
    <w:tmpl w:val="32E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D040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457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52BB0"/>
    <w:multiLevelType w:val="multilevel"/>
    <w:tmpl w:val="5E8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44CB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E2DF6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3234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670F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96059"/>
    <w:multiLevelType w:val="multilevel"/>
    <w:tmpl w:val="1C122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E661F8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F23E1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74B0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D260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31FA8"/>
    <w:multiLevelType w:val="multilevel"/>
    <w:tmpl w:val="7340D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073A9"/>
    <w:multiLevelType w:val="multilevel"/>
    <w:tmpl w:val="FCAC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D574C"/>
    <w:multiLevelType w:val="multilevel"/>
    <w:tmpl w:val="A0C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A55E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D0378F"/>
    <w:multiLevelType w:val="multilevel"/>
    <w:tmpl w:val="715C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412D2C"/>
    <w:multiLevelType w:val="multilevel"/>
    <w:tmpl w:val="3F38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5543A"/>
    <w:multiLevelType w:val="multilevel"/>
    <w:tmpl w:val="0F0A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07100"/>
    <w:multiLevelType w:val="multilevel"/>
    <w:tmpl w:val="BDB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5205"/>
    <w:multiLevelType w:val="multilevel"/>
    <w:tmpl w:val="975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9D19AC"/>
    <w:multiLevelType w:val="multilevel"/>
    <w:tmpl w:val="0C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D153DB"/>
    <w:multiLevelType w:val="multilevel"/>
    <w:tmpl w:val="5FE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CB3922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F36A79"/>
    <w:multiLevelType w:val="multilevel"/>
    <w:tmpl w:val="085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C1527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9F21F5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77DA7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DB7AE3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E1F2F"/>
    <w:multiLevelType w:val="multilevel"/>
    <w:tmpl w:val="29A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6612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C2309A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686870"/>
    <w:multiLevelType w:val="multilevel"/>
    <w:tmpl w:val="BDD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A5190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E26A8B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2612D3"/>
    <w:multiLevelType w:val="multilevel"/>
    <w:tmpl w:val="B35C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7D22F5"/>
    <w:multiLevelType w:val="multilevel"/>
    <w:tmpl w:val="85B2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353B0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811D5D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C42F1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115BD7"/>
    <w:multiLevelType w:val="multilevel"/>
    <w:tmpl w:val="2E3C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034AC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E032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6271AE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C25536"/>
    <w:multiLevelType w:val="multilevel"/>
    <w:tmpl w:val="9DA6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E6E44"/>
    <w:multiLevelType w:val="multilevel"/>
    <w:tmpl w:val="D05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114465">
    <w:abstractNumId w:val="45"/>
  </w:num>
  <w:num w:numId="2" w16cid:durableId="1714115399">
    <w:abstractNumId w:val="21"/>
  </w:num>
  <w:num w:numId="3" w16cid:durableId="205603462">
    <w:abstractNumId w:val="3"/>
  </w:num>
  <w:num w:numId="4" w16cid:durableId="360018075">
    <w:abstractNumId w:val="36"/>
  </w:num>
  <w:num w:numId="5" w16cid:durableId="1071542414">
    <w:abstractNumId w:val="23"/>
  </w:num>
  <w:num w:numId="6" w16cid:durableId="687752655">
    <w:abstractNumId w:val="20"/>
  </w:num>
  <w:num w:numId="7" w16cid:durableId="2086031260">
    <w:abstractNumId w:val="25"/>
  </w:num>
  <w:num w:numId="8" w16cid:durableId="525797403">
    <w:abstractNumId w:val="33"/>
  </w:num>
  <w:num w:numId="9" w16cid:durableId="1864662065">
    <w:abstractNumId w:val="15"/>
  </w:num>
  <w:num w:numId="10" w16cid:durableId="2098479066">
    <w:abstractNumId w:val="22"/>
  </w:num>
  <w:num w:numId="11" w16cid:durableId="1186404522">
    <w:abstractNumId w:val="37"/>
  </w:num>
  <w:num w:numId="12" w16cid:durableId="850947944">
    <w:abstractNumId w:val="41"/>
  </w:num>
  <w:num w:numId="13" w16cid:durableId="73018751">
    <w:abstractNumId w:val="19"/>
  </w:num>
  <w:num w:numId="14" w16cid:durableId="158037431">
    <w:abstractNumId w:val="14"/>
  </w:num>
  <w:num w:numId="15" w16cid:durableId="394204387">
    <w:abstractNumId w:val="18"/>
  </w:num>
  <w:num w:numId="16" w16cid:durableId="958103432">
    <w:abstractNumId w:val="0"/>
  </w:num>
  <w:num w:numId="17" w16cid:durableId="887490758">
    <w:abstractNumId w:val="30"/>
  </w:num>
  <w:num w:numId="18" w16cid:durableId="1381514945">
    <w:abstractNumId w:val="1"/>
  </w:num>
  <w:num w:numId="19" w16cid:durableId="559173539">
    <w:abstractNumId w:val="17"/>
  </w:num>
  <w:num w:numId="20" w16cid:durableId="538393787">
    <w:abstractNumId w:val="43"/>
  </w:num>
  <w:num w:numId="21" w16cid:durableId="1370447364">
    <w:abstractNumId w:val="2"/>
  </w:num>
  <w:num w:numId="22" w16cid:durableId="22899768">
    <w:abstractNumId w:val="10"/>
  </w:num>
  <w:num w:numId="23" w16cid:durableId="1455637326">
    <w:abstractNumId w:val="42"/>
  </w:num>
  <w:num w:numId="24" w16cid:durableId="736125048">
    <w:abstractNumId w:val="26"/>
  </w:num>
  <w:num w:numId="25" w16cid:durableId="1165783406">
    <w:abstractNumId w:val="11"/>
  </w:num>
  <w:num w:numId="26" w16cid:durableId="1111440213">
    <w:abstractNumId w:val="34"/>
  </w:num>
  <w:num w:numId="27" w16cid:durableId="884635767">
    <w:abstractNumId w:val="38"/>
  </w:num>
  <w:num w:numId="28" w16cid:durableId="637882135">
    <w:abstractNumId w:val="29"/>
  </w:num>
  <w:num w:numId="29" w16cid:durableId="957107683">
    <w:abstractNumId w:val="39"/>
  </w:num>
  <w:num w:numId="30" w16cid:durableId="2058046552">
    <w:abstractNumId w:val="24"/>
  </w:num>
  <w:num w:numId="31" w16cid:durableId="1873297107">
    <w:abstractNumId w:val="5"/>
  </w:num>
  <w:num w:numId="32" w16cid:durableId="1395352806">
    <w:abstractNumId w:val="32"/>
  </w:num>
  <w:num w:numId="33" w16cid:durableId="2012292381">
    <w:abstractNumId w:val="4"/>
  </w:num>
  <w:num w:numId="34" w16cid:durableId="1877159472">
    <w:abstractNumId w:val="44"/>
  </w:num>
  <w:num w:numId="35" w16cid:durableId="2139449661">
    <w:abstractNumId w:val="16"/>
  </w:num>
  <w:num w:numId="36" w16cid:durableId="1301349633">
    <w:abstractNumId w:val="13"/>
  </w:num>
  <w:num w:numId="37" w16cid:durableId="1960798341">
    <w:abstractNumId w:val="12"/>
  </w:num>
  <w:num w:numId="38" w16cid:durableId="1044133910">
    <w:abstractNumId w:val="7"/>
  </w:num>
  <w:num w:numId="39" w16cid:durableId="1601528763">
    <w:abstractNumId w:val="27"/>
  </w:num>
  <w:num w:numId="40" w16cid:durableId="661742710">
    <w:abstractNumId w:val="31"/>
  </w:num>
  <w:num w:numId="41" w16cid:durableId="740103919">
    <w:abstractNumId w:val="35"/>
  </w:num>
  <w:num w:numId="42" w16cid:durableId="781264648">
    <w:abstractNumId w:val="6"/>
  </w:num>
  <w:num w:numId="43" w16cid:durableId="232664949">
    <w:abstractNumId w:val="8"/>
  </w:num>
  <w:num w:numId="44" w16cid:durableId="1216818279">
    <w:abstractNumId w:val="28"/>
  </w:num>
  <w:num w:numId="45" w16cid:durableId="963122126">
    <w:abstractNumId w:val="9"/>
  </w:num>
  <w:num w:numId="46" w16cid:durableId="1860315187">
    <w:abstractNumId w:val="46"/>
  </w:num>
  <w:num w:numId="47" w16cid:durableId="154497405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F0"/>
    <w:rsid w:val="0015222E"/>
    <w:rsid w:val="0019653B"/>
    <w:rsid w:val="005566F0"/>
    <w:rsid w:val="005A1B2F"/>
    <w:rsid w:val="006C421F"/>
    <w:rsid w:val="007A04B4"/>
    <w:rsid w:val="00815A10"/>
    <w:rsid w:val="00821F2F"/>
    <w:rsid w:val="008F3DC3"/>
    <w:rsid w:val="00DC690B"/>
    <w:rsid w:val="00E40C24"/>
    <w:rsid w:val="00EA7B13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2B8E3-7560-7B41-B043-0FAA3492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 (Body CS)"/>
        <w:kern w:val="2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5A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A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5A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5A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1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A10"/>
  </w:style>
  <w:style w:type="paragraph" w:styleId="Footer">
    <w:name w:val="footer"/>
    <w:basedOn w:val="Normal"/>
    <w:link w:val="FooterChar"/>
    <w:uiPriority w:val="99"/>
    <w:unhideWhenUsed/>
    <w:rsid w:val="00815A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A10"/>
  </w:style>
  <w:style w:type="paragraph" w:styleId="NormalWeb">
    <w:name w:val="Normal (Web)"/>
    <w:basedOn w:val="Normal"/>
    <w:uiPriority w:val="99"/>
    <w:semiHidden/>
    <w:unhideWhenUsed/>
    <w:rsid w:val="00815A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815A10"/>
    <w:rPr>
      <w:i/>
      <w:iCs/>
    </w:rPr>
  </w:style>
  <w:style w:type="character" w:styleId="Strong">
    <w:name w:val="Strong"/>
    <w:basedOn w:val="DefaultParagraphFont"/>
    <w:uiPriority w:val="22"/>
    <w:qFormat/>
    <w:rsid w:val="00815A10"/>
    <w:rPr>
      <w:b/>
      <w:bCs/>
    </w:rPr>
  </w:style>
  <w:style w:type="character" w:customStyle="1" w:styleId="whitespace-normal">
    <w:name w:val="whitespace-normal"/>
    <w:basedOn w:val="DefaultParagraphFont"/>
    <w:rsid w:val="00815A10"/>
  </w:style>
  <w:style w:type="character" w:styleId="HTMLCode">
    <w:name w:val="HTML Code"/>
    <w:basedOn w:val="DefaultParagraphFont"/>
    <w:uiPriority w:val="99"/>
    <w:semiHidden/>
    <w:unhideWhenUsed/>
    <w:rsid w:val="005566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radparsons/Library/Group%20Containers/UBF8T346G9.Office/User%20Content.localized/Templates.localized/Gondwan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Gondwana Template.dotx</Template>
  <TotalTime>0</TotalTime>
  <Pages>6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Parsons</dc:creator>
  <cp:keywords/>
  <dc:description/>
  <cp:lastModifiedBy>Brad Parsons</cp:lastModifiedBy>
  <cp:revision>1</cp:revision>
  <cp:lastPrinted>2026-01-08T05:04:00Z</cp:lastPrinted>
  <dcterms:created xsi:type="dcterms:W3CDTF">2026-02-16T20:37:00Z</dcterms:created>
  <dcterms:modified xsi:type="dcterms:W3CDTF">2026-02-16T20:37:00Z</dcterms:modified>
</cp:coreProperties>
</file>