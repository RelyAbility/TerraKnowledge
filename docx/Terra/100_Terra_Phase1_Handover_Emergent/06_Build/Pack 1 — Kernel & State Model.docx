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1 — Kernel &amp; State Model</w: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Terra EOS v1 (Landscape-first, 1 km Grid First)</w: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Core Principles</w:t>
      </w:r>
    </w:p>
    <w:p w:rsidR="0091583A" w:rsidRPr="0091583A" w:rsidRDefault="0091583A" w:rsidP="009158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unit: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 km × 1 km “Performance Unit”)</w:t>
      </w:r>
    </w:p>
    <w:p w:rsidR="0091583A" w:rsidRPr="0091583A" w:rsidRDefault="0091583A" w:rsidP="009158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Secondary unit: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(land tenure overlay only)</w:t>
      </w:r>
    </w:p>
    <w:p w:rsidR="0091583A" w:rsidRPr="0091583A" w:rsidRDefault="0091583A" w:rsidP="009158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Boundary: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ecological study area (4.2 km radius from 81 Boscombe Rd, Brookfield)</w:t>
      </w:r>
    </w:p>
    <w:p w:rsidR="0091583A" w:rsidRPr="0091583A" w:rsidRDefault="0091583A" w:rsidP="009158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Everything is versioned: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scoring logic + dataset versions + run timestamp</w:t>
      </w:r>
    </w:p>
    <w:p w:rsidR="0091583A" w:rsidRPr="0091583A" w:rsidRDefault="0091583A" w:rsidP="009158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manual overrides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without an audit log entry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Entities and Identifiers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Grid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(stable, deterministic)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 (minimum)</w:t>
      </w:r>
    </w:p>
    <w:p w:rsidR="0091583A" w:rsidRPr="0091583A" w:rsidRDefault="0091583A" w:rsidP="009158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(string, deterministic)</w:t>
      </w:r>
    </w:p>
    <w:p w:rsidR="0091583A" w:rsidRPr="0091583A" w:rsidRDefault="0091583A" w:rsidP="009158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(polygon)</w:t>
      </w:r>
    </w:p>
    <w:p w:rsidR="0091583A" w:rsidRPr="0091583A" w:rsidRDefault="0091583A" w:rsidP="009158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centroid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(point)</w:t>
      </w:r>
    </w:p>
    <w:p w:rsidR="0091583A" w:rsidRPr="0091583A" w:rsidRDefault="0091583A" w:rsidP="009158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(links to the 4.2 km study boundary)</w:t>
      </w:r>
    </w:p>
    <w:p w:rsidR="0091583A" w:rsidRPr="0091583A" w:rsidRDefault="0091583A" w:rsidP="009158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area_km2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(should be 1.0 except clipped edges)</w:t>
      </w:r>
    </w:p>
    <w:p w:rsidR="0091583A" w:rsidRPr="0091583A" w:rsidRDefault="0091583A" w:rsidP="009158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Boundary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name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(“Brookfield Pilot”)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centre_point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radius_km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(= 4.2)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crs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(= GDA2020)</w:t>
      </w:r>
    </w:p>
    <w:p w:rsidR="0091583A" w:rsidRPr="0091583A" w:rsidRDefault="0091583A" w:rsidP="0091583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C) Property (overlay)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</w:p>
    <w:p w:rsidR="0091583A" w:rsidRPr="0091583A" w:rsidRDefault="0091583A" w:rsidP="0091583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geom</w:t>
      </w:r>
    </w:p>
    <w:p w:rsidR="0091583A" w:rsidRPr="0091583A" w:rsidRDefault="0091583A" w:rsidP="0091583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rp_number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(nullable)</w:t>
      </w:r>
    </w:p>
    <w:p w:rsidR="0091583A" w:rsidRPr="0091583A" w:rsidRDefault="0091583A" w:rsidP="0091583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confidence_property_boundary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(drawn vs RP verified)</w:t>
      </w:r>
    </w:p>
    <w:p w:rsidR="0091583A" w:rsidRPr="0091583A" w:rsidRDefault="0091583A" w:rsidP="0091583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User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User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</w:p>
    <w:p w:rsidR="0091583A" w:rsidRPr="0091583A" w:rsidRDefault="0091583A" w:rsidP="0091583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role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(landholder / partner / admin)</w:t>
      </w:r>
    </w:p>
    <w:p w:rsidR="0091583A" w:rsidRPr="0091583A" w:rsidRDefault="0091583A" w:rsidP="0091583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Claim (User ↔ Property)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claim_id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claim_id</w:t>
      </w:r>
    </w:p>
    <w:p w:rsidR="0091583A" w:rsidRPr="0091583A" w:rsidRDefault="0091583A" w:rsidP="0091583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</w:p>
    <w:p w:rsidR="0091583A" w:rsidRPr="0091583A" w:rsidRDefault="0091583A" w:rsidP="0091583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</w:p>
    <w:p w:rsidR="0091583A" w:rsidRPr="0091583A" w:rsidRDefault="0091583A" w:rsidP="0091583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claim_status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(see states below)</w:t>
      </w:r>
    </w:p>
    <w:p w:rsidR="0091583A" w:rsidRPr="0091583A" w:rsidRDefault="0091583A" w:rsidP="0091583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verification_method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(RP / draw / partner verified)</w:t>
      </w:r>
    </w:p>
    <w:p w:rsidR="0091583A" w:rsidRPr="0091583A" w:rsidRDefault="0091583A" w:rsidP="0091583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F) Grid-Property Link (many-to-many)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Grid_Property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composite (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</w:p>
    <w:p w:rsidR="0091583A" w:rsidRPr="0091583A" w:rsidRDefault="0091583A" w:rsidP="0091583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</w:p>
    <w:p w:rsidR="0091583A" w:rsidRPr="0091583A" w:rsidRDefault="0091583A" w:rsidP="0091583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area_overlap_pct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3) State Machines (the “OS behaviour”)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Grid State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Enum: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grid_state</w:t>
      </w:r>
    </w:p>
    <w:p w:rsidR="0091583A" w:rsidRPr="0091583A" w:rsidRDefault="0091583A" w:rsidP="0091583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BASELINE</w:t>
      </w:r>
    </w:p>
    <w:p w:rsidR="0091583A" w:rsidRPr="0091583A" w:rsidRDefault="0091583A" w:rsidP="0091583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PRIORITISED</w:t>
      </w:r>
    </w:p>
    <w:p w:rsidR="0091583A" w:rsidRPr="0091583A" w:rsidRDefault="0091583A" w:rsidP="0091583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MISSIONABLE</w:t>
      </w:r>
    </w:p>
    <w:p w:rsidR="0091583A" w:rsidRPr="0091583A" w:rsidRDefault="0091583A" w:rsidP="0091583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ACTIVE</w:t>
      </w:r>
    </w:p>
    <w:p w:rsidR="0091583A" w:rsidRPr="0091583A" w:rsidRDefault="0091583A" w:rsidP="0091583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VERIFIED_UPLIFT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Entry / Exit Triggers</w:t>
      </w:r>
    </w:p>
    <w:p w:rsidR="0091583A" w:rsidRPr="0091583A" w:rsidRDefault="0091583A" w:rsidP="0091583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BASELINE → PRIORITISED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scoring engine run exists for grid (Priority Index computed)</w:t>
      </w:r>
    </w:p>
    <w:p w:rsidR="0091583A" w:rsidRPr="0091583A" w:rsidRDefault="0091583A" w:rsidP="0091583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PRIORITISED → MISSIONABLE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at least 1 mission is eligible for this grid</w:t>
      </w:r>
    </w:p>
    <w:p w:rsidR="0091583A" w:rsidRPr="0091583A" w:rsidRDefault="0091583A" w:rsidP="0091583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MISSIONABLE → ACTIVE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at least 1 mission started by any claimed property overlapping the grid</w:t>
      </w:r>
    </w:p>
    <w:p w:rsidR="0091583A" w:rsidRPr="0091583A" w:rsidRDefault="0091583A" w:rsidP="0091583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ACTIVE → VERIFIED_UPLIFT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verification event completed (satellite proxy delta OR evidence + time threshold)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Property Claim State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Enum: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claim_status</w:t>
      </w:r>
    </w:p>
    <w:p w:rsidR="0091583A" w:rsidRPr="0091583A" w:rsidRDefault="0091583A" w:rsidP="0091583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UNCLAIMED</w:t>
      </w:r>
    </w:p>
    <w:p w:rsidR="0091583A" w:rsidRPr="0091583A" w:rsidRDefault="0091583A" w:rsidP="0091583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CLAIMED_UNVERIFIED</w:t>
      </w:r>
    </w:p>
    <w:p w:rsidR="0091583A" w:rsidRPr="0091583A" w:rsidRDefault="0091583A" w:rsidP="0091583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CLAIMED_VERIFIED</w:t>
      </w:r>
    </w:p>
    <w:p w:rsidR="0091583A" w:rsidRPr="0091583A" w:rsidRDefault="0091583A" w:rsidP="0091583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ACTIVE</w:t>
      </w:r>
    </w:p>
    <w:p w:rsidR="0091583A" w:rsidRPr="0091583A" w:rsidRDefault="0091583A" w:rsidP="0091583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STEWARD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Triggers</w:t>
      </w:r>
    </w:p>
    <w:p w:rsidR="0091583A" w:rsidRPr="0091583A" w:rsidRDefault="0091583A" w:rsidP="0091583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UNCLAIMED → CLAIMED_UNVERIFIED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user submits RP or draws polygon</w:t>
      </w:r>
    </w:p>
    <w:p w:rsidR="0091583A" w:rsidRPr="0091583A" w:rsidRDefault="0091583A" w:rsidP="0091583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CLAIMED_UNVERIFIED → CLAIMED_VERIFIED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RP match / partner verification / admin review</w:t>
      </w:r>
    </w:p>
    <w:p w:rsidR="0091583A" w:rsidRPr="0091583A" w:rsidRDefault="0091583A" w:rsidP="0091583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CLAIMED_VERIFIED → ACTIVE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user starts first mission</w:t>
      </w:r>
    </w:p>
    <w:p w:rsidR="0091583A" w:rsidRPr="0091583A" w:rsidRDefault="0091583A" w:rsidP="0091583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ACTIVE → STEWARD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sustained participation threshold (e.g., 3+ missions completed OR 1 corridor mission completed)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Versioning &amp; Auditability (non-negotiable)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Score Versioning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Fields</w:t>
      </w:r>
    </w:p>
    <w:p w:rsidR="0091583A" w:rsidRPr="0091583A" w:rsidRDefault="0091583A" w:rsidP="0091583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score_run_id</w:t>
      </w:r>
    </w:p>
    <w:p w:rsidR="0091583A" w:rsidRPr="0091583A" w:rsidRDefault="0091583A" w:rsidP="0091583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model_version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(e.g., “BPPF_v1.0”)</w:t>
      </w:r>
    </w:p>
    <w:p w:rsidR="0091583A" w:rsidRPr="0091583A" w:rsidRDefault="0091583A" w:rsidP="0091583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dataset_versions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(JSON: RE layer, waterways, protected areas, NDVI window, etc.)</w:t>
      </w:r>
    </w:p>
    <w:p w:rsidR="0091583A" w:rsidRPr="0091583A" w:rsidRDefault="0091583A" w:rsidP="0091583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run_at</w:t>
      </w:r>
    </w:p>
    <w:p w:rsidR="0091583A" w:rsidRPr="0091583A" w:rsidRDefault="0091583A" w:rsidP="0091583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Grid Score Snapshot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Grid_Score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score_run_id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priority_index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(0–100)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tier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(Critical / Strategic / High Uplift / Corridor Support / Low)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dimension_scores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(JSON: EV, CONN, SENS, UPLIFT)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confidence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(0–1)</w:t>
      </w:r>
    </w:p>
    <w:p w:rsidR="0091583A" w:rsidRPr="0091583A" w:rsidRDefault="0091583A" w:rsidP="0091583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explain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(short text / JSON keys for “why this score”)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Event Log (everything important)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Event_Log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Fields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event_id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event_type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(CLAIM_CREATED, SCORE_RUN, MISSION_STARTED, VERIFICATION_COMPLETED, etc.)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actor_id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(user/system)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entity_type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(Grid/Property/Mission)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entity_id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payload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(JSON)</w:t>
      </w:r>
    </w:p>
    <w:p w:rsidR="0091583A" w:rsidRPr="0091583A" w:rsidRDefault="0091583A" w:rsidP="0091583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Required APIs (minimum contract)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Grid-first UX endpoints</w:t>
      </w:r>
    </w:p>
    <w:p w:rsidR="0091583A" w:rsidRPr="0091583A" w:rsidRDefault="0091583A" w:rsidP="0091583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GET /boundary/:id/grids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Returns grid polygons + latest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priority_index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tier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91583A" w:rsidRPr="0091583A" w:rsidRDefault="0091583A" w:rsidP="0091583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GET /grid/:grid_id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Returns full grid details: latest score, dimensions, explanation, NDVI trend summary, eligible missions, adjacency IDs.</w:t>
      </w:r>
    </w:p>
    <w:p w:rsidR="0091583A" w:rsidRPr="0091583A" w:rsidRDefault="0091583A" w:rsidP="0091583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GET /grid/:grid_id/neighbours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Returns adjacent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 and their tier/state (privacy rules apply).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Claim / property</w:t>
      </w:r>
    </w:p>
    <w:p w:rsidR="0091583A" w:rsidRPr="0091583A" w:rsidRDefault="0091583A" w:rsidP="0091583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/property/claim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(RP or drawn polygon)</w:t>
      </w:r>
    </w:p>
    <w:p w:rsidR="0091583A" w:rsidRPr="0091583A" w:rsidRDefault="0091583A" w:rsidP="0091583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GET /user/me/claims</w:t>
      </w:r>
    </w:p>
    <w:p w:rsidR="0091583A" w:rsidRPr="0091583A" w:rsidRDefault="0091583A" w:rsidP="00915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Missions</w:t>
      </w:r>
    </w:p>
    <w:p w:rsidR="0091583A" w:rsidRPr="0091583A" w:rsidRDefault="0091583A" w:rsidP="0091583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GET /grid/:grid_id/missions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(eligible + recommended)</w:t>
      </w:r>
    </w:p>
    <w:p w:rsidR="0091583A" w:rsidRPr="0091583A" w:rsidRDefault="0091583A" w:rsidP="0091583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/mission/start</w:t>
      </w:r>
    </w:p>
    <w:p w:rsidR="0091583A" w:rsidRPr="0091583A" w:rsidRDefault="0091583A" w:rsidP="0091583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/mission/complete</w:t>
      </w:r>
    </w:p>
    <w:p w:rsidR="0091583A" w:rsidRPr="0091583A" w:rsidRDefault="0091583A" w:rsidP="0091583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/mission/verify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Adjacency &amp; Corridor Primitives (kernel-level)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 though full network effects are Pack 5, the kernel must include: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Entity: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Grid_Adjacency</w:t>
      </w:r>
    </w:p>
    <w:p w:rsidR="0091583A" w:rsidRPr="0091583A" w:rsidRDefault="0091583A" w:rsidP="0091583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</w:p>
    <w:p w:rsidR="0091583A" w:rsidRPr="0091583A" w:rsidRDefault="0091583A" w:rsidP="0091583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neighbour_grid_id</w:t>
      </w:r>
    </w:p>
    <w:p w:rsidR="0091583A" w:rsidRPr="0091583A" w:rsidRDefault="0091583A" w:rsidP="0091583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Courier New" w:eastAsia="Times New Roman" w:hAnsi="Courier New" w:cs="Courier New"/>
          <w:kern w:val="0"/>
          <w:lang w:eastAsia="en-GB"/>
          <w14:ligatures w14:val="none"/>
        </w:rPr>
        <w:t>type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(edge-touch / corner-touch — pick one and freeze it)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lets every other engine build consistently.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UX Rule: Grid is the home screen</w:t>
      </w:r>
    </w:p>
    <w:p w:rsidR="0091583A" w:rsidRPr="0091583A" w:rsidRDefault="0091583A" w:rsidP="00915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Home defaults to:</w:t>
      </w:r>
    </w:p>
    <w:p w:rsidR="0091583A" w:rsidRPr="0091583A" w:rsidRDefault="0091583A" w:rsidP="0091583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map</w:t>
      </w:r>
    </w:p>
    <w:p w:rsidR="0091583A" w:rsidRPr="0091583A" w:rsidRDefault="0091583A" w:rsidP="0091583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km grid overlay</w:t>
      </w:r>
    </w:p>
    <w:p w:rsidR="0091583A" w:rsidRPr="0091583A" w:rsidRDefault="0091583A" w:rsidP="0091583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Heat tiers</w:t>
      </w:r>
    </w:p>
    <w:p w:rsidR="0091583A" w:rsidRPr="0091583A" w:rsidRDefault="0091583A" w:rsidP="0091583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Tap a grid → “Why”, “Missions”, “Neighbour context”</w:t>
      </w: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Property only appears after you zoom/claim.</w:t>
      </w:r>
    </w:p>
    <w:p w:rsidR="0091583A" w:rsidRPr="0091583A" w:rsidRDefault="00B97414" w:rsidP="009158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9741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1583A" w:rsidRPr="0091583A" w:rsidRDefault="0091583A" w:rsidP="00915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Emergent can start building immediately</w:t>
      </w:r>
    </w:p>
    <w:p w:rsidR="0091583A" w:rsidRPr="0091583A" w:rsidRDefault="0091583A" w:rsidP="0091583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 schema (tables above)</w:t>
      </w:r>
    </w:p>
    <w:p w:rsidR="0091583A" w:rsidRPr="0091583A" w:rsidRDefault="0091583A" w:rsidP="0091583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Deterministic grid generator + IDs</w:t>
      </w:r>
    </w:p>
    <w:p w:rsidR="0091583A" w:rsidRPr="0091583A" w:rsidRDefault="0091583A" w:rsidP="0091583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loader (4.2 km circle)</w:t>
      </w:r>
    </w:p>
    <w:p w:rsidR="0091583A" w:rsidRPr="0091583A" w:rsidRDefault="0091583A" w:rsidP="0091583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Event log middleware</w:t>
      </w:r>
    </w:p>
    <w:p w:rsidR="0091583A" w:rsidRPr="0091583A" w:rsidRDefault="0091583A" w:rsidP="0091583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58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scaffolding for grid-first app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414" w:rsidRDefault="00B97414" w:rsidP="00815A10">
      <w:r>
        <w:separator/>
      </w:r>
    </w:p>
  </w:endnote>
  <w:endnote w:type="continuationSeparator" w:id="0">
    <w:p w:rsidR="00B97414" w:rsidRDefault="00B97414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414" w:rsidRDefault="00B97414" w:rsidP="00815A10">
      <w:r>
        <w:separator/>
      </w:r>
    </w:p>
  </w:footnote>
  <w:footnote w:type="continuationSeparator" w:id="0">
    <w:p w:rsidR="00B97414" w:rsidRDefault="00B97414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E3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705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A7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26D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20D0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A305A"/>
    <w:multiLevelType w:val="multilevel"/>
    <w:tmpl w:val="377C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4F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610C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7381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F33D8"/>
    <w:multiLevelType w:val="multilevel"/>
    <w:tmpl w:val="2F82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1360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008A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2102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B7DA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339C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73AE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463D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55EA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7184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326F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35"/>
  </w:num>
  <w:num w:numId="2" w16cid:durableId="1714115399">
    <w:abstractNumId w:val="16"/>
  </w:num>
  <w:num w:numId="3" w16cid:durableId="205603462">
    <w:abstractNumId w:val="2"/>
  </w:num>
  <w:num w:numId="4" w16cid:durableId="360018075">
    <w:abstractNumId w:val="29"/>
  </w:num>
  <w:num w:numId="5" w16cid:durableId="1071542414">
    <w:abstractNumId w:val="19"/>
  </w:num>
  <w:num w:numId="6" w16cid:durableId="687752655">
    <w:abstractNumId w:val="13"/>
  </w:num>
  <w:num w:numId="7" w16cid:durableId="2086031260">
    <w:abstractNumId w:val="21"/>
  </w:num>
  <w:num w:numId="8" w16cid:durableId="525797403">
    <w:abstractNumId w:val="27"/>
  </w:num>
  <w:num w:numId="9" w16cid:durableId="1864662065">
    <w:abstractNumId w:val="9"/>
  </w:num>
  <w:num w:numId="10" w16cid:durableId="2098479066">
    <w:abstractNumId w:val="18"/>
  </w:num>
  <w:num w:numId="11" w16cid:durableId="1186404522">
    <w:abstractNumId w:val="30"/>
  </w:num>
  <w:num w:numId="12" w16cid:durableId="850947944">
    <w:abstractNumId w:val="33"/>
  </w:num>
  <w:num w:numId="13" w16cid:durableId="73018751">
    <w:abstractNumId w:val="11"/>
  </w:num>
  <w:num w:numId="14" w16cid:durableId="158037431">
    <w:abstractNumId w:val="8"/>
  </w:num>
  <w:num w:numId="15" w16cid:durableId="394204387">
    <w:abstractNumId w:val="10"/>
  </w:num>
  <w:num w:numId="16" w16cid:durableId="958103432">
    <w:abstractNumId w:val="1"/>
  </w:num>
  <w:num w:numId="17" w16cid:durableId="887490758">
    <w:abstractNumId w:val="24"/>
  </w:num>
  <w:num w:numId="18" w16cid:durableId="1145589436">
    <w:abstractNumId w:val="5"/>
  </w:num>
  <w:num w:numId="19" w16cid:durableId="1530492217">
    <w:abstractNumId w:val="20"/>
  </w:num>
  <w:num w:numId="20" w16cid:durableId="1395469096">
    <w:abstractNumId w:val="34"/>
  </w:num>
  <w:num w:numId="21" w16cid:durableId="930429500">
    <w:abstractNumId w:val="28"/>
  </w:num>
  <w:num w:numId="22" w16cid:durableId="1012685074">
    <w:abstractNumId w:val="26"/>
  </w:num>
  <w:num w:numId="23" w16cid:durableId="1435053118">
    <w:abstractNumId w:val="25"/>
  </w:num>
  <w:num w:numId="24" w16cid:durableId="1101729513">
    <w:abstractNumId w:val="0"/>
  </w:num>
  <w:num w:numId="25" w16cid:durableId="582418858">
    <w:abstractNumId w:val="17"/>
  </w:num>
  <w:num w:numId="26" w16cid:durableId="719132673">
    <w:abstractNumId w:val="36"/>
  </w:num>
  <w:num w:numId="27" w16cid:durableId="1322075548">
    <w:abstractNumId w:val="7"/>
  </w:num>
  <w:num w:numId="28" w16cid:durableId="1722093312">
    <w:abstractNumId w:val="15"/>
  </w:num>
  <w:num w:numId="29" w16cid:durableId="181168393">
    <w:abstractNumId w:val="3"/>
  </w:num>
  <w:num w:numId="30" w16cid:durableId="1731341374">
    <w:abstractNumId w:val="14"/>
  </w:num>
  <w:num w:numId="31" w16cid:durableId="1938294933">
    <w:abstractNumId w:val="4"/>
  </w:num>
  <w:num w:numId="32" w16cid:durableId="921111973">
    <w:abstractNumId w:val="31"/>
  </w:num>
  <w:num w:numId="33" w16cid:durableId="1591815022">
    <w:abstractNumId w:val="12"/>
  </w:num>
  <w:num w:numId="34" w16cid:durableId="1353847098">
    <w:abstractNumId w:val="22"/>
  </w:num>
  <w:num w:numId="35" w16cid:durableId="885333335">
    <w:abstractNumId w:val="6"/>
  </w:num>
  <w:num w:numId="36" w16cid:durableId="349766037">
    <w:abstractNumId w:val="23"/>
  </w:num>
  <w:num w:numId="37" w16cid:durableId="17891564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3A"/>
    <w:rsid w:val="0019653B"/>
    <w:rsid w:val="005A1B2F"/>
    <w:rsid w:val="006C421F"/>
    <w:rsid w:val="007A04B4"/>
    <w:rsid w:val="00815A10"/>
    <w:rsid w:val="00821F2F"/>
    <w:rsid w:val="008F3DC3"/>
    <w:rsid w:val="0091583A"/>
    <w:rsid w:val="00B97414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44455-2AA3-A147-A48C-1FA4C3A8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9158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6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2026-02-16T20:33:00Z</dcterms:created>
  <dcterms:modified xsi:type="dcterms:W3CDTF">2026-02-16T20:34:00Z</dcterms:modified>
</cp:coreProperties>
</file>