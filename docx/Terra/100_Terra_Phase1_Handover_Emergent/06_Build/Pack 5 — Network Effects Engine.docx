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5 — Network Effects Engine</w:t>
      </w:r>
    </w:p>
    <w:p w:rsidR="00A27F1F" w:rsidRPr="00A27F1F" w:rsidRDefault="00A27F1F" w:rsidP="00A27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Terra Ecological Operating System v1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(Edge-only adjacency, grid-first, landscape-coordination logic)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Purpose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Network Engine ensures that:</w:t>
      </w:r>
    </w:p>
    <w:p w:rsidR="00A27F1F" w:rsidRPr="00A27F1F" w:rsidRDefault="00A27F1F" w:rsidP="00A27F1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single landholder acting has impact.</w:t>
      </w:r>
    </w:p>
    <w:p w:rsidR="00A27F1F" w:rsidRPr="00A27F1F" w:rsidRDefault="00A27F1F" w:rsidP="00A27F1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Multiple adjacent landholders acting creates disproportionate impact.</w:t>
      </w:r>
    </w:p>
    <w:p w:rsidR="00A27F1F" w:rsidRPr="00A27F1F" w:rsidRDefault="00A27F1F" w:rsidP="00A27F1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performance compounds as density increases.</w:t>
      </w:r>
    </w:p>
    <w:p w:rsidR="00A27F1F" w:rsidRPr="00A27F1F" w:rsidRDefault="00A27F1F" w:rsidP="00A27F1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Participation increases value for everyone.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what turns Terra into infrastructure.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Core Network Primitives (Built on Pack 3)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already have:</w:t>
      </w:r>
    </w:p>
    <w:p w:rsidR="00A27F1F" w:rsidRPr="00A27F1F" w:rsidRDefault="00A27F1F" w:rsidP="00A27F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grid_adjacency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(edge-only)</w:t>
      </w:r>
    </w:p>
    <w:p w:rsidR="00A27F1F" w:rsidRPr="00A27F1F" w:rsidRDefault="00A27F1F" w:rsidP="00A27F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grid_scores</w:t>
      </w:r>
    </w:p>
    <w:p w:rsidR="00A27F1F" w:rsidRPr="00A27F1F" w:rsidRDefault="00A27F1F" w:rsidP="00A27F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grid_missions</w:t>
      </w:r>
    </w:p>
    <w:p w:rsidR="00A27F1F" w:rsidRPr="00A27F1F" w:rsidRDefault="00A27F1F" w:rsidP="00A27F1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grid_state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now build intelligence on top.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Adjacency Graph Model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grid is a node.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Edges exist only where:</w:t>
      </w:r>
    </w:p>
    <w:p w:rsidR="00A27F1F" w:rsidRPr="00A27F1F" w:rsidRDefault="00A27F1F" w:rsidP="00A27F1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Shared boundary line length &gt; 0</w:t>
      </w:r>
    </w:p>
    <w:p w:rsidR="00A27F1F" w:rsidRPr="00A27F1F" w:rsidRDefault="00A27F1F" w:rsidP="00A27F1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(Corner touch excluded — already locked)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This produces a clean planar corridor graph.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store nothing new here — adjacency table already exists.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Corridor Detection Engine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A27F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corridor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defined as: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contiguous chain of edge-connected grids where:</w:t>
      </w:r>
    </w:p>
    <w:p w:rsidR="00A27F1F" w:rsidRPr="00A27F1F" w:rsidRDefault="00A27F1F" w:rsidP="00A27F1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least one of:</w:t>
      </w:r>
    </w:p>
    <w:p w:rsidR="00A27F1F" w:rsidRPr="00A27F1F" w:rsidRDefault="00A27F1F" w:rsidP="00A27F1F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remnant vegetation &gt; threshold</w:t>
      </w:r>
    </w:p>
    <w:p w:rsidR="00A27F1F" w:rsidRPr="00A27F1F" w:rsidRDefault="00A27F1F" w:rsidP="00A27F1F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waterway intersects</w:t>
      </w:r>
    </w:p>
    <w:p w:rsidR="00A27F1F" w:rsidRPr="00A27F1F" w:rsidRDefault="00A27F1F" w:rsidP="00A27F1F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≥ Connectivity Support</w:t>
      </w:r>
    </w:p>
    <w:p w:rsidR="00A27F1F" w:rsidRPr="00A27F1F" w:rsidRDefault="00A27F1F" w:rsidP="00A27F1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grid_state ≥ ACTIVE (for activation phase)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Corridor Cluster Table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grid_clusters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cluster_id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(uuid)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boundary_id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cluster_type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(REMNANT_CORE / CONNECTIVITY_CORRIDOR / UPLIFT_CLUSTER)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grid_count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aggregate_priority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activation_state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A27F1F" w:rsidRPr="00A27F1F" w:rsidRDefault="00A27F1F" w:rsidP="00A27F1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updated_at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Cluster Detection Logic (Run after each score_run)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Algorithm:</w:t>
      </w:r>
    </w:p>
    <w:p w:rsidR="00A27F1F" w:rsidRPr="00A27F1F" w:rsidRDefault="00A27F1F" w:rsidP="00A27F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Filter grids by:</w:t>
      </w:r>
    </w:p>
    <w:p w:rsidR="00A27F1F" w:rsidRPr="00A27F1F" w:rsidRDefault="00A27F1F" w:rsidP="00A27F1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≥ 35 OR remnant % ≥ X</w:t>
      </w:r>
    </w:p>
    <w:p w:rsidR="00A27F1F" w:rsidRPr="00A27F1F" w:rsidRDefault="00A27F1F" w:rsidP="00A27F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connected components using edge adjacency</w:t>
      </w:r>
    </w:p>
    <w:p w:rsidR="00A27F1F" w:rsidRPr="00A27F1F" w:rsidRDefault="00A27F1F" w:rsidP="00A27F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connected component becomes a cluster</w:t>
      </w:r>
    </w:p>
    <w:p w:rsidR="00A27F1F" w:rsidRPr="00A27F1F" w:rsidRDefault="00A27F1F" w:rsidP="00A27F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Calculate:</w:t>
      </w:r>
    </w:p>
    <w:p w:rsidR="00A27F1F" w:rsidRPr="00A27F1F" w:rsidRDefault="00A27F1F" w:rsidP="00A27F1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 priority_index</w:t>
      </w:r>
    </w:p>
    <w:p w:rsidR="00A27F1F" w:rsidRPr="00A27F1F" w:rsidRDefault="00A27F1F" w:rsidP="00A27F1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% of grids in ACTIVE or VERIFIED_UPLIFT</w:t>
      </w:r>
    </w:p>
    <w:p w:rsidR="00A27F1F" w:rsidRPr="00A27F1F" w:rsidRDefault="00A27F1F" w:rsidP="00A27F1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remnant area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Clusters update automatically.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5) Cluster Activation States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Clusters also have state:</w:t>
      </w:r>
    </w:p>
    <w:p w:rsidR="00A27F1F" w:rsidRPr="00A27F1F" w:rsidRDefault="00A27F1F" w:rsidP="00A27F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INACTIVE</w:t>
      </w:r>
    </w:p>
    <w:p w:rsidR="00A27F1F" w:rsidRPr="00A27F1F" w:rsidRDefault="00A27F1F" w:rsidP="00A27F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EMERGING</w:t>
      </w:r>
    </w:p>
    <w:p w:rsidR="00A27F1F" w:rsidRPr="00A27F1F" w:rsidRDefault="00A27F1F" w:rsidP="00A27F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ACTIVE</w:t>
      </w:r>
    </w:p>
    <w:p w:rsidR="00A27F1F" w:rsidRPr="00A27F1F" w:rsidRDefault="00A27F1F" w:rsidP="00A27F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Courier New" w:eastAsia="Times New Roman" w:hAnsi="Courier New" w:cs="Courier New"/>
          <w:kern w:val="0"/>
          <w:lang w:eastAsia="en-GB"/>
          <w14:ligatures w14:val="none"/>
        </w:rPr>
        <w:t>STRATEGIC_NODE</w:t>
      </w:r>
    </w:p>
    <w:p w:rsidR="00A27F1F" w:rsidRPr="00A27F1F" w:rsidRDefault="00A27F1F" w:rsidP="00A27F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:rsidR="00A27F1F" w:rsidRPr="00A27F1F" w:rsidRDefault="00A27F1F" w:rsidP="00A27F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INACTIVE → EMERGING:</w:t>
      </w:r>
    </w:p>
    <w:p w:rsidR="00A27F1F" w:rsidRPr="00A27F1F" w:rsidRDefault="00A27F1F" w:rsidP="00A27F1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≥2 adjacent grids in ACTIVE</w:t>
      </w:r>
    </w:p>
    <w:p w:rsidR="00A27F1F" w:rsidRPr="00A27F1F" w:rsidRDefault="00A27F1F" w:rsidP="00A27F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EMERGING → ACTIVE:</w:t>
      </w:r>
    </w:p>
    <w:p w:rsidR="00A27F1F" w:rsidRPr="00A27F1F" w:rsidRDefault="00A27F1F" w:rsidP="00A27F1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≥3 contiguous grids VERIFIED_UPLIFT</w:t>
      </w:r>
    </w:p>
    <w:p w:rsidR="00A27F1F" w:rsidRPr="00A27F1F" w:rsidRDefault="00A27F1F" w:rsidP="00A27F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ACTIVE → STRATEGIC_NODE:</w:t>
      </w:r>
    </w:p>
    <w:p w:rsidR="00A27F1F" w:rsidRPr="00A27F1F" w:rsidRDefault="00A27F1F" w:rsidP="00A27F1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average priority ≥ 70</w:t>
      </w:r>
    </w:p>
    <w:p w:rsidR="00A27F1F" w:rsidRPr="00A27F1F" w:rsidRDefault="00A27F1F" w:rsidP="00A27F1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≥5 contiguous grids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creates visible landscape milestones.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Corridor Completion Mechanic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user views a grid: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checks:</w:t>
      </w:r>
    </w:p>
    <w:p w:rsidR="00A27F1F" w:rsidRPr="00A27F1F" w:rsidRDefault="00A27F1F" w:rsidP="00A27F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this grid part of a cluster?</w:t>
      </w:r>
    </w:p>
    <w:p w:rsidR="00A27F1F" w:rsidRPr="00A27F1F" w:rsidRDefault="00A27F1F" w:rsidP="00A27F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many adjacent grids are ACTIVE?</w:t>
      </w:r>
    </w:p>
    <w:p w:rsidR="00A27F1F" w:rsidRPr="00A27F1F" w:rsidRDefault="00A27F1F" w:rsidP="00A27F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many are unclaimed?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 shows: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“This corridor is 2 of 5 grids activated.”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drives neighbour engagement.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7) Collective Uplift Index (CUI)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This is the landscape-level compounding metric.</w:t>
      </w:r>
    </w:p>
    <w:p w:rsidR="00A27F1F" w:rsidRPr="00A27F1F" w:rsidRDefault="00A27F1F" w:rsidP="00A27F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CUI =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(Σ verified delta across cluster)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÷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(total cluster area)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Scaled 0–100.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separate from Priority Index.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answers: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“How much real uplift has occurred in this corridor?”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metric:</w:t>
      </w:r>
    </w:p>
    <w:p w:rsidR="00A27F1F" w:rsidRPr="00A27F1F" w:rsidRDefault="00A27F1F" w:rsidP="00A27F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Increases as missions are verified.</w:t>
      </w:r>
    </w:p>
    <w:p w:rsidR="00A27F1F" w:rsidRPr="00A27F1F" w:rsidRDefault="00A27F1F" w:rsidP="00A27F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Drives cluster activation.</w:t>
      </w:r>
    </w:p>
    <w:p w:rsidR="00A27F1F" w:rsidRPr="00A27F1F" w:rsidRDefault="00A27F1F" w:rsidP="00A27F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 later support funding allocation.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8) Participation Density Effect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score recalculates not only on vegetation but also on participation density.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modifier: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If:</w:t>
      </w:r>
    </w:p>
    <w:p w:rsidR="00A27F1F" w:rsidRPr="00A27F1F" w:rsidRDefault="00A27F1F" w:rsidP="00A27F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≥50% of grids in cluster are ACTIVE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Then:</w:t>
      </w:r>
    </w:p>
    <w:p w:rsidR="00A27F1F" w:rsidRPr="00A27F1F" w:rsidRDefault="00A27F1F" w:rsidP="00A27F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dimension receives +X bonus (conservative, e.g. +3–5)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reflects corridor stabilisation via coordinated stewardship.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Must be:</w:t>
      </w:r>
    </w:p>
    <w:p w:rsidR="00A27F1F" w:rsidRPr="00A27F1F" w:rsidRDefault="00A27F1F" w:rsidP="00A27F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Transparent</w:t>
      </w:r>
    </w:p>
    <w:p w:rsidR="00A27F1F" w:rsidRPr="00A27F1F" w:rsidRDefault="00A27F1F" w:rsidP="00A27F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Logged in Explain payload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9) Reputation &amp; Stewardship Layer (Lightweight in v1)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gamification.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role signalling.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Property-level roles:</w:t>
      </w:r>
    </w:p>
    <w:p w:rsidR="00A27F1F" w:rsidRPr="00A27F1F" w:rsidRDefault="00A27F1F" w:rsidP="00A27F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Participant</w:t>
      </w:r>
    </w:p>
    <w:p w:rsidR="00A27F1F" w:rsidRPr="00A27F1F" w:rsidRDefault="00A27F1F" w:rsidP="00A27F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Contributor</w:t>
      </w:r>
    </w:p>
    <w:p w:rsidR="00A27F1F" w:rsidRPr="00A27F1F" w:rsidRDefault="00A27F1F" w:rsidP="00A27F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Builder</w:t>
      </w:r>
    </w:p>
    <w:p w:rsidR="00A27F1F" w:rsidRPr="00A27F1F" w:rsidRDefault="00A27F1F" w:rsidP="00A27F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Steward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Derived from:</w:t>
      </w:r>
    </w:p>
    <w:p w:rsidR="00A27F1F" w:rsidRPr="00A27F1F" w:rsidRDefault="00A27F1F" w:rsidP="00A27F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 of VERIFIED_UPLIFT missions</w:t>
      </w:r>
    </w:p>
    <w:p w:rsidR="00A27F1F" w:rsidRPr="00A27F1F" w:rsidRDefault="00A27F1F" w:rsidP="00A27F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Participation in cluster activation</w:t>
      </w:r>
    </w:p>
    <w:p w:rsidR="00A27F1F" w:rsidRPr="00A27F1F" w:rsidRDefault="00A27F1F" w:rsidP="00A27F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Sustained engagement over time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roles are shown on profile.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increases retention without trivialising the mission.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10) Landholder Acquisition Loop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Network effect growth requires acquisition mechanics.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a grid becomes ACTIVE: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identifies:</w:t>
      </w:r>
    </w:p>
    <w:p w:rsidR="00A27F1F" w:rsidRPr="00A27F1F" w:rsidRDefault="00A27F1F" w:rsidP="00A27F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Adjacent grids with no claimed properties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Send invitation logic:</w:t>
      </w:r>
    </w:p>
    <w:p w:rsidR="00A27F1F" w:rsidRPr="00A27F1F" w:rsidRDefault="00A27F1F" w:rsidP="00A27F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“This corridor needs 2 more properties.”</w:t>
      </w:r>
    </w:p>
    <w:p w:rsidR="00A27F1F" w:rsidRPr="00A27F1F" w:rsidRDefault="00A27F1F" w:rsidP="00A27F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Shareable link tied to specific grid cluster.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makes growth organic and geographically targeted.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11) Visibility Rules (Critical)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Public layer shows:</w:t>
      </w:r>
    </w:p>
    <w:p w:rsidR="00A27F1F" w:rsidRPr="00A27F1F" w:rsidRDefault="00A27F1F" w:rsidP="00A27F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tiers</w:t>
      </w:r>
    </w:p>
    <w:p w:rsidR="00A27F1F" w:rsidRPr="00A27F1F" w:rsidRDefault="00A27F1F" w:rsidP="00A27F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activation state</w:t>
      </w:r>
    </w:p>
    <w:p w:rsidR="00A27F1F" w:rsidRPr="00A27F1F" w:rsidRDefault="00A27F1F" w:rsidP="00A27F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Collective Uplift Index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Private layer shows:</w:t>
      </w:r>
    </w:p>
    <w:p w:rsidR="00A27F1F" w:rsidRPr="00A27F1F" w:rsidRDefault="00A27F1F" w:rsidP="00A27F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boundaries</w:t>
      </w:r>
    </w:p>
    <w:p w:rsidR="00A27F1F" w:rsidRPr="00A27F1F" w:rsidRDefault="00A27F1F" w:rsidP="00A27F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identity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doxxing.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No exposed land ownership without consent.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12) Compounding Logic Summary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more landholders join:</w:t>
      </w:r>
    </w:p>
    <w:p w:rsidR="00A27F1F" w:rsidRPr="00A27F1F" w:rsidRDefault="00A27F1F" w:rsidP="00A27F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Adjacency graph density increases.</w:t>
      </w:r>
    </w:p>
    <w:p w:rsidR="00A27F1F" w:rsidRPr="00A27F1F" w:rsidRDefault="00A27F1F" w:rsidP="00A27F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clusters grow.</w:t>
      </w:r>
    </w:p>
    <w:p w:rsidR="00A27F1F" w:rsidRPr="00A27F1F" w:rsidRDefault="00A27F1F" w:rsidP="00A27F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bonuses activate.</w:t>
      </w:r>
    </w:p>
    <w:p w:rsidR="00A27F1F" w:rsidRPr="00A27F1F" w:rsidRDefault="00A27F1F" w:rsidP="00A27F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Collective Uplift Index rises.</w:t>
      </w:r>
    </w:p>
    <w:p w:rsidR="00A27F1F" w:rsidRPr="00A27F1F" w:rsidRDefault="00A27F1F" w:rsidP="00A27F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Reputation roles unlock.</w:t>
      </w:r>
    </w:p>
    <w:p w:rsidR="00A27F1F" w:rsidRPr="00A27F1F" w:rsidRDefault="00A27F1F" w:rsidP="00A27F1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Network acquisition accelerates.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exponential layer.</w:t>
      </w:r>
    </w:p>
    <w:p w:rsidR="00A27F1F" w:rsidRPr="00A27F1F" w:rsidRDefault="005B62EA" w:rsidP="00A27F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B62E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27F1F" w:rsidRPr="00A27F1F" w:rsidRDefault="00A27F1F" w:rsidP="00A27F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13) What Emergent Must Deliver After Pack 5</w:t>
      </w:r>
    </w:p>
    <w:p w:rsidR="00A27F1F" w:rsidRPr="00A27F1F" w:rsidRDefault="00A27F1F" w:rsidP="00A27F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Cluster detection service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Connected component algorithm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Cluster state transitions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Collective Uplift Index calculation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Participation density modifier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Cluster visibility API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Reputation role computation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7F1F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A27F1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Invitation trigger logic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2EA" w:rsidRDefault="005B62EA" w:rsidP="00815A10">
      <w:r>
        <w:separator/>
      </w:r>
    </w:p>
  </w:endnote>
  <w:endnote w:type="continuationSeparator" w:id="0">
    <w:p w:rsidR="005B62EA" w:rsidRDefault="005B62EA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2EA" w:rsidRDefault="005B62EA" w:rsidP="00815A10">
      <w:r>
        <w:separator/>
      </w:r>
    </w:p>
  </w:footnote>
  <w:footnote w:type="continuationSeparator" w:id="0">
    <w:p w:rsidR="005B62EA" w:rsidRDefault="005B62EA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29A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708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303D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259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208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19F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F17D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B29C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B2BE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14AA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83EF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94B1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D5735"/>
    <w:multiLevelType w:val="multilevel"/>
    <w:tmpl w:val="88B6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266DA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D4C4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71B5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407C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75AE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50325"/>
    <w:multiLevelType w:val="multilevel"/>
    <w:tmpl w:val="A276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946F7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36"/>
  </w:num>
  <w:num w:numId="2" w16cid:durableId="1714115399">
    <w:abstractNumId w:val="16"/>
  </w:num>
  <w:num w:numId="3" w16cid:durableId="205603462">
    <w:abstractNumId w:val="1"/>
  </w:num>
  <w:num w:numId="4" w16cid:durableId="360018075">
    <w:abstractNumId w:val="28"/>
  </w:num>
  <w:num w:numId="5" w16cid:durableId="1071542414">
    <w:abstractNumId w:val="19"/>
  </w:num>
  <w:num w:numId="6" w16cid:durableId="687752655">
    <w:abstractNumId w:val="14"/>
  </w:num>
  <w:num w:numId="7" w16cid:durableId="2086031260">
    <w:abstractNumId w:val="22"/>
  </w:num>
  <w:num w:numId="8" w16cid:durableId="525797403">
    <w:abstractNumId w:val="26"/>
  </w:num>
  <w:num w:numId="9" w16cid:durableId="1864662065">
    <w:abstractNumId w:val="11"/>
  </w:num>
  <w:num w:numId="10" w16cid:durableId="2098479066">
    <w:abstractNumId w:val="17"/>
  </w:num>
  <w:num w:numId="11" w16cid:durableId="1186404522">
    <w:abstractNumId w:val="29"/>
  </w:num>
  <w:num w:numId="12" w16cid:durableId="850947944">
    <w:abstractNumId w:val="33"/>
  </w:num>
  <w:num w:numId="13" w16cid:durableId="73018751">
    <w:abstractNumId w:val="13"/>
  </w:num>
  <w:num w:numId="14" w16cid:durableId="158037431">
    <w:abstractNumId w:val="10"/>
  </w:num>
  <w:num w:numId="15" w16cid:durableId="394204387">
    <w:abstractNumId w:val="12"/>
  </w:num>
  <w:num w:numId="16" w16cid:durableId="958103432">
    <w:abstractNumId w:val="0"/>
  </w:num>
  <w:num w:numId="17" w16cid:durableId="887490758">
    <w:abstractNumId w:val="23"/>
  </w:num>
  <w:num w:numId="18" w16cid:durableId="1402874868">
    <w:abstractNumId w:val="15"/>
  </w:num>
  <w:num w:numId="19" w16cid:durableId="175507128">
    <w:abstractNumId w:val="30"/>
  </w:num>
  <w:num w:numId="20" w16cid:durableId="1072851955">
    <w:abstractNumId w:val="32"/>
  </w:num>
  <w:num w:numId="21" w16cid:durableId="719748450">
    <w:abstractNumId w:val="8"/>
  </w:num>
  <w:num w:numId="22" w16cid:durableId="217521536">
    <w:abstractNumId w:val="35"/>
  </w:num>
  <w:num w:numId="23" w16cid:durableId="309095256">
    <w:abstractNumId w:val="34"/>
  </w:num>
  <w:num w:numId="24" w16cid:durableId="1993441188">
    <w:abstractNumId w:val="24"/>
  </w:num>
  <w:num w:numId="25" w16cid:durableId="1687712879">
    <w:abstractNumId w:val="5"/>
  </w:num>
  <w:num w:numId="26" w16cid:durableId="2129811900">
    <w:abstractNumId w:val="7"/>
  </w:num>
  <w:num w:numId="27" w16cid:durableId="1901474449">
    <w:abstractNumId w:val="18"/>
  </w:num>
  <w:num w:numId="28" w16cid:durableId="1073774040">
    <w:abstractNumId w:val="4"/>
  </w:num>
  <w:num w:numId="29" w16cid:durableId="1115490138">
    <w:abstractNumId w:val="6"/>
  </w:num>
  <w:num w:numId="30" w16cid:durableId="755368846">
    <w:abstractNumId w:val="21"/>
  </w:num>
  <w:num w:numId="31" w16cid:durableId="2102870600">
    <w:abstractNumId w:val="2"/>
  </w:num>
  <w:num w:numId="32" w16cid:durableId="2024285491">
    <w:abstractNumId w:val="3"/>
  </w:num>
  <w:num w:numId="33" w16cid:durableId="594214967">
    <w:abstractNumId w:val="25"/>
  </w:num>
  <w:num w:numId="34" w16cid:durableId="201478146">
    <w:abstractNumId w:val="27"/>
  </w:num>
  <w:num w:numId="35" w16cid:durableId="1253053643">
    <w:abstractNumId w:val="9"/>
  </w:num>
  <w:num w:numId="36" w16cid:durableId="565654309">
    <w:abstractNumId w:val="31"/>
  </w:num>
  <w:num w:numId="37" w16cid:durableId="9521770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1F"/>
    <w:rsid w:val="0019653B"/>
    <w:rsid w:val="005A1B2F"/>
    <w:rsid w:val="005B62EA"/>
    <w:rsid w:val="006C421F"/>
    <w:rsid w:val="007A04B4"/>
    <w:rsid w:val="00815A10"/>
    <w:rsid w:val="00821F2F"/>
    <w:rsid w:val="008F3DC3"/>
    <w:rsid w:val="00A27F1F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7B9DD-45CC-2D4D-AACD-48E3F8BE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A27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0</TotalTime>
  <Pages>6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2026-02-16T20:36:00Z</dcterms:created>
  <dcterms:modified xsi:type="dcterms:W3CDTF">2026-02-16T20:37:00Z</dcterms:modified>
</cp:coreProperties>
</file>