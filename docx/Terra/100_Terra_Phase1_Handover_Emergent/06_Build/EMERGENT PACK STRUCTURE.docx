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5F61" w:rsidRPr="00355F61" w:rsidRDefault="00355F61" w:rsidP="00355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EMERGENT PACK STRUCTURE</w:t>
      </w:r>
    </w:p>
    <w:p w:rsidR="00355F61" w:rsidRPr="00355F61" w:rsidRDefault="00355F61" w:rsidP="00355F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(4.2km Ecological Intelligence Demonstration Zone)</w:t>
      </w:r>
    </w:p>
    <w:p w:rsidR="00355F61" w:rsidRPr="00355F61" w:rsidRDefault="00413009" w:rsidP="00355F6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130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355F61" w:rsidRPr="00355F61" w:rsidRDefault="00355F61" w:rsidP="00355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Executive Summary (1 Page)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Position it clearly: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Gondwana is establishing a 4.2km high-resolution ecological intelligence zone centred on 81 Boscombe Road, Brookfield — designed to baseline, monitor and verify landscape-scale restoration using integrated satellite analytics and targeted biodiversity validation.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State:</w:t>
      </w:r>
    </w:p>
    <w:p w:rsidR="00355F61" w:rsidRPr="00355F61" w:rsidRDefault="00355F61" w:rsidP="00355F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~5,500 hectares</w:t>
      </w:r>
    </w:p>
    <w:p w:rsidR="00355F61" w:rsidRPr="00355F61" w:rsidRDefault="00355F61" w:rsidP="00355F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Satellite-first MVP</w:t>
      </w:r>
    </w:p>
    <w:p w:rsidR="00355F61" w:rsidRPr="00355F61" w:rsidRDefault="00355F61" w:rsidP="00355F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Ecosystem classification currently under formal analysis</w:t>
      </w:r>
    </w:p>
    <w:p w:rsidR="00355F61" w:rsidRPr="00355F61" w:rsidRDefault="00355F61" w:rsidP="00355F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Designed as a replicable infrastructure model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 </w:t>
      </w:r>
      <w:r w:rsidRPr="00355F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</w:t>
      </w: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reference a fixed number of ecosystems.</w:t>
      </w:r>
    </w:p>
    <w:p w:rsidR="00355F61" w:rsidRPr="00355F61" w:rsidRDefault="00413009" w:rsidP="00355F6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130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355F61" w:rsidRPr="00355F61" w:rsidRDefault="00355F61" w:rsidP="00355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The Structural Problem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Frame the gap without ecosystem specifics:</w:t>
      </w:r>
    </w:p>
    <w:p w:rsidR="00355F61" w:rsidRPr="00355F61" w:rsidRDefault="00355F61" w:rsidP="00355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Restoration lacks continuous performance measurement.</w:t>
      </w:r>
    </w:p>
    <w:p w:rsidR="00355F61" w:rsidRPr="00355F61" w:rsidRDefault="00355F61" w:rsidP="00355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monitoring is episodic and manual.</w:t>
      </w:r>
    </w:p>
    <w:p w:rsidR="00355F61" w:rsidRPr="00355F61" w:rsidRDefault="00355F61" w:rsidP="00355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Satellite data exists but is not converted into restoration intelligence.</w:t>
      </w:r>
    </w:p>
    <w:p w:rsidR="00355F61" w:rsidRPr="00355F61" w:rsidRDefault="00355F61" w:rsidP="00355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Funders cannot track ecological response in near real-time.</w:t>
      </w:r>
    </w:p>
    <w:p w:rsidR="00355F61" w:rsidRPr="00355F61" w:rsidRDefault="00355F61" w:rsidP="00355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There is no integrated, landscape-level ecological performance layer.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Position Gondwana as solving an infrastructure problem — not just an ecological one.</w:t>
      </w:r>
    </w:p>
    <w:p w:rsidR="00355F61" w:rsidRPr="00355F61" w:rsidRDefault="00413009" w:rsidP="00355F6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130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355F61" w:rsidRPr="00355F61" w:rsidRDefault="00355F61" w:rsidP="00355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The Solution: Gondwana Ecological Intelligence Stack</w:t>
      </w:r>
    </w:p>
    <w:p w:rsidR="00355F61" w:rsidRPr="00355F61" w:rsidRDefault="00355F61" w:rsidP="00355F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Layer 1 – Baseline Landscape Intelligence (MVP)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Across the full 4.2km radius:</w:t>
      </w:r>
    </w:p>
    <w:p w:rsidR="00355F61" w:rsidRPr="00355F61" w:rsidRDefault="00355F61" w:rsidP="00355F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Vegetation cover and canopy density</w:t>
      </w:r>
    </w:p>
    <w:p w:rsidR="00355F61" w:rsidRPr="00355F61" w:rsidRDefault="00355F61" w:rsidP="00355F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NDVI and seasonal variation</w:t>
      </w:r>
    </w:p>
    <w:p w:rsidR="00355F61" w:rsidRPr="00355F61" w:rsidRDefault="00355F61" w:rsidP="00355F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Fragmentation and connectivity modelling</w:t>
      </w:r>
    </w:p>
    <w:p w:rsidR="00355F61" w:rsidRPr="00355F61" w:rsidRDefault="00355F61" w:rsidP="00355F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Fire and disturbance mapping</w:t>
      </w:r>
    </w:p>
    <w:p w:rsidR="00355F61" w:rsidRPr="00355F61" w:rsidRDefault="00355F61" w:rsidP="00355F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Regrowth detection</w:t>
      </w:r>
    </w:p>
    <w:p w:rsidR="00355F61" w:rsidRPr="00355F61" w:rsidRDefault="00355F61" w:rsidP="00355F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Habitat condition scoring (algorithmic, not assumed)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establishes the </w:t>
      </w:r>
      <w:r w:rsidRPr="00355F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objective baseline</w:t>
      </w: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before ecosystem typology is finalised.</w:t>
      </w:r>
    </w:p>
    <w:p w:rsidR="00355F61" w:rsidRPr="00355F61" w:rsidRDefault="00413009" w:rsidP="00355F6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130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355F61" w:rsidRPr="00355F61" w:rsidRDefault="00355F61" w:rsidP="00355F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Layer 2 – Ecosystem Classification (In Progress)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Make this explicit: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formal regional ecosystem analysis is currently underway to:</w:t>
      </w:r>
    </w:p>
    <w:p w:rsidR="00355F61" w:rsidRPr="00355F61" w:rsidRDefault="00355F61" w:rsidP="00355F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 ecosystem types present</w:t>
      </w:r>
    </w:p>
    <w:p w:rsidR="00355F61" w:rsidRPr="00355F61" w:rsidRDefault="00355F61" w:rsidP="00355F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Determine conservation status</w:t>
      </w:r>
    </w:p>
    <w:p w:rsidR="00355F61" w:rsidRPr="00355F61" w:rsidRDefault="00355F61" w:rsidP="00355F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Map spatial distribution</w:t>
      </w:r>
    </w:p>
    <w:p w:rsidR="00355F61" w:rsidRPr="00355F61" w:rsidRDefault="00355F61" w:rsidP="00355F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 priority habitats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demonstrates rigour — not uncertainty.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Funders respect process discipline.</w:t>
      </w:r>
    </w:p>
    <w:p w:rsidR="00355F61" w:rsidRPr="00355F61" w:rsidRDefault="00413009" w:rsidP="00355F6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130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355F61" w:rsidRPr="00355F61" w:rsidRDefault="00355F61" w:rsidP="00355F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Layer 3 – Targeted Biodiversity Verification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Once baseline and classification are established:</w:t>
      </w:r>
    </w:p>
    <w:p w:rsidR="00355F61" w:rsidRPr="00355F61" w:rsidRDefault="00355F61" w:rsidP="00355F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Strategic acoustic monitoring nodes</w:t>
      </w:r>
    </w:p>
    <w:p w:rsidR="00355F61" w:rsidRPr="00355F61" w:rsidRDefault="00355F61" w:rsidP="00355F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Species richness tracking</w:t>
      </w:r>
    </w:p>
    <w:p w:rsidR="00355F61" w:rsidRPr="00355F61" w:rsidRDefault="00355F61" w:rsidP="00355F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Indicator species presence</w:t>
      </w:r>
    </w:p>
    <w:p w:rsidR="00355F61" w:rsidRPr="00355F61" w:rsidRDefault="00355F61" w:rsidP="00355F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Temporal biodiversity response modelling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Position this as validation sampling, not blanket deployment.</w:t>
      </w:r>
    </w:p>
    <w:p w:rsidR="00355F61" w:rsidRPr="00355F61" w:rsidRDefault="00413009" w:rsidP="00355F6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130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355F61" w:rsidRPr="00355F61" w:rsidRDefault="00355F61" w:rsidP="00355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The 4.2km Demonstration Zone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section should show:</w:t>
      </w:r>
    </w:p>
    <w:p w:rsidR="00355F61" w:rsidRPr="00355F61" w:rsidRDefault="00355F61" w:rsidP="00355F6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Total hectares</w:t>
      </w:r>
    </w:p>
    <w:p w:rsidR="00355F61" w:rsidRPr="00355F61" w:rsidRDefault="00355F61" w:rsidP="00355F6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Vegetation cover distribution</w:t>
      </w:r>
    </w:p>
    <w:p w:rsidR="00355F61" w:rsidRPr="00355F61" w:rsidRDefault="00355F61" w:rsidP="00355F6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Land-use composition</w:t>
      </w:r>
    </w:p>
    <w:p w:rsidR="00355F61" w:rsidRPr="00355F61" w:rsidRDefault="00355F61" w:rsidP="00355F6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Fragmentation heatmap</w:t>
      </w:r>
    </w:p>
    <w:p w:rsidR="00355F61" w:rsidRPr="00355F61" w:rsidRDefault="00355F61" w:rsidP="00355F6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Restoration opportunity modelling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Avoid ecosystem count claims.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Instead say: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zone contains multiple regional ecosystem types currently being mapped and classified.</w:t>
      </w:r>
    </w:p>
    <w:p w:rsidR="00355F61" w:rsidRPr="00355F61" w:rsidRDefault="00413009" w:rsidP="00355F6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130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355F61" w:rsidRPr="00355F61" w:rsidRDefault="00355F61" w:rsidP="00355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Why This Is Different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Differentiate based on structure, not ecosystem specifics: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Gondwana is:</w:t>
      </w:r>
    </w:p>
    <w:p w:rsidR="00355F61" w:rsidRPr="00355F61" w:rsidRDefault="00355F61" w:rsidP="00355F6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Continuous</w:t>
      </w:r>
    </w:p>
    <w:p w:rsidR="00355F61" w:rsidRPr="00355F61" w:rsidRDefault="00355F61" w:rsidP="00355F6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Data-integrated</w:t>
      </w:r>
    </w:p>
    <w:p w:rsidR="00355F61" w:rsidRPr="00355F61" w:rsidRDefault="00355F61" w:rsidP="00355F6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Algorithmically scored</w:t>
      </w:r>
    </w:p>
    <w:p w:rsidR="00355F61" w:rsidRPr="00355F61" w:rsidRDefault="00355F61" w:rsidP="00355F6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Landscape-scale</w:t>
      </w:r>
    </w:p>
    <w:p w:rsidR="00355F61" w:rsidRPr="00355F61" w:rsidRDefault="00355F61" w:rsidP="00355F6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Designed for verification and replication</w:t>
      </w:r>
    </w:p>
    <w:p w:rsidR="00355F61" w:rsidRPr="00355F61" w:rsidRDefault="00355F61" w:rsidP="00355F6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Built as infrastructure, not assessment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ecosystem count needed.</w:t>
      </w:r>
    </w:p>
    <w:p w:rsidR="00355F61" w:rsidRPr="00355F61" w:rsidRDefault="00413009" w:rsidP="00355F6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130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355F61" w:rsidRPr="00355F61" w:rsidRDefault="00355F61" w:rsidP="00355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Implementation Phases</w:t>
      </w:r>
    </w:p>
    <w:p w:rsidR="00355F61" w:rsidRPr="00355F61" w:rsidRDefault="00355F61" w:rsidP="00355F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 – Baseline Intelligence (0–6 months)</w:t>
      </w:r>
    </w:p>
    <w:p w:rsidR="00355F61" w:rsidRPr="00355F61" w:rsidRDefault="00355F61" w:rsidP="00355F6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Satellite processing</w:t>
      </w:r>
    </w:p>
    <w:p w:rsidR="00355F61" w:rsidRPr="00355F61" w:rsidRDefault="00355F61" w:rsidP="00355F6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Vegetation &amp; fragmentation modelling</w:t>
      </w:r>
    </w:p>
    <w:p w:rsidR="00355F61" w:rsidRPr="00355F61" w:rsidRDefault="00355F61" w:rsidP="00355F6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Land-use and condition scoring</w:t>
      </w:r>
    </w:p>
    <w:p w:rsidR="00355F61" w:rsidRPr="00355F61" w:rsidRDefault="00355F61" w:rsidP="00355F6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Ecosystem classification analysis</w:t>
      </w:r>
    </w:p>
    <w:p w:rsidR="00355F61" w:rsidRPr="00355F61" w:rsidRDefault="00355F61" w:rsidP="00355F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– Verification Layer (6–12 months)</w:t>
      </w:r>
    </w:p>
    <w:p w:rsidR="00355F61" w:rsidRPr="00355F61" w:rsidRDefault="00355F61" w:rsidP="00355F6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Strategic biodiversity sensor deployment</w:t>
      </w:r>
    </w:p>
    <w:p w:rsidR="00355F61" w:rsidRPr="00355F61" w:rsidRDefault="00355F61" w:rsidP="00355F6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Species baseline establishment</w:t>
      </w:r>
    </w:p>
    <w:p w:rsidR="00355F61" w:rsidRPr="00355F61" w:rsidRDefault="00355F61" w:rsidP="00355F6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Integrated reporting outputs</w:t>
      </w:r>
    </w:p>
    <w:p w:rsidR="00355F61" w:rsidRPr="00355F61" w:rsidRDefault="00355F61" w:rsidP="00355F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 – Restoration Activation (12–24 months)</w:t>
      </w:r>
    </w:p>
    <w:p w:rsidR="00355F61" w:rsidRPr="00355F61" w:rsidRDefault="00355F61" w:rsidP="00355F6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Property prioritisation</w:t>
      </w:r>
    </w:p>
    <w:p w:rsidR="00355F61" w:rsidRPr="00355F61" w:rsidRDefault="00355F61" w:rsidP="00355F6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Corridor restoration targeting</w:t>
      </w:r>
    </w:p>
    <w:p w:rsidR="00355F61" w:rsidRPr="00355F61" w:rsidRDefault="00355F61" w:rsidP="00355F6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Uplift tracking</w:t>
      </w:r>
    </w:p>
    <w:p w:rsidR="00355F61" w:rsidRPr="00355F61" w:rsidRDefault="00355F61" w:rsidP="00355F6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Performance reporting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sequencing actually looks stronger because it shows method.</w:t>
      </w:r>
    </w:p>
    <w:p w:rsidR="00355F61" w:rsidRPr="00355F61" w:rsidRDefault="00413009" w:rsidP="00355F6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130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lastRenderedPageBreak/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355F61" w:rsidRPr="00355F61" w:rsidRDefault="00355F61" w:rsidP="00355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Use of Funds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Include ecosystem analysis explicitly:</w:t>
      </w:r>
    </w:p>
    <w:p w:rsidR="00355F61" w:rsidRPr="00355F61" w:rsidRDefault="00355F61" w:rsidP="00355F6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Geospatial modelling</w:t>
      </w:r>
    </w:p>
    <w:p w:rsidR="00355F61" w:rsidRPr="00355F61" w:rsidRDefault="00355F61" w:rsidP="00355F6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Ecosystem classification &amp; mapping</w:t>
      </w:r>
    </w:p>
    <w:p w:rsidR="00355F61" w:rsidRPr="00355F61" w:rsidRDefault="00355F61" w:rsidP="00355F6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Analytics engine build</w:t>
      </w:r>
    </w:p>
    <w:p w:rsidR="00355F61" w:rsidRPr="00355F61" w:rsidRDefault="00355F61" w:rsidP="00355F6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Targeted sensor deployment</w:t>
      </w:r>
    </w:p>
    <w:p w:rsidR="00355F61" w:rsidRPr="00355F61" w:rsidRDefault="00355F61" w:rsidP="00355F6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Landholder engagement</w:t>
      </w:r>
    </w:p>
    <w:p w:rsidR="00355F61" w:rsidRPr="00355F61" w:rsidRDefault="00355F61" w:rsidP="00355F6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Reporting infrastructure</w:t>
      </w:r>
    </w:p>
    <w:p w:rsidR="00355F61" w:rsidRPr="00355F61" w:rsidRDefault="00413009" w:rsidP="00355F6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130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355F61" w:rsidRPr="00355F61" w:rsidRDefault="00355F61" w:rsidP="00355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Measurable Outputs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Instead of ecosystem counts, use performance indicators:</w:t>
      </w:r>
    </w:p>
    <w:p w:rsidR="00355F61" w:rsidRPr="00355F61" w:rsidRDefault="00355F61" w:rsidP="00355F6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Baseline ecological condition score</w:t>
      </w:r>
    </w:p>
    <w:p w:rsidR="00355F61" w:rsidRPr="00355F61" w:rsidRDefault="00355F61" w:rsidP="00355F6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Vegetation density index</w:t>
      </w:r>
    </w:p>
    <w:p w:rsidR="00355F61" w:rsidRPr="00355F61" w:rsidRDefault="00355F61" w:rsidP="00355F6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Connectivity index</w:t>
      </w:r>
    </w:p>
    <w:p w:rsidR="00355F61" w:rsidRPr="00355F61" w:rsidRDefault="00355F61" w:rsidP="00355F6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Habitat fragmentation score</w:t>
      </w:r>
    </w:p>
    <w:p w:rsidR="00355F61" w:rsidRPr="00355F61" w:rsidRDefault="00355F61" w:rsidP="00355F6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Species richness trendline (where monitored)</w:t>
      </w:r>
    </w:p>
    <w:p w:rsidR="00355F61" w:rsidRPr="00355F61" w:rsidRDefault="00355F61" w:rsidP="00355F6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Verified hectares under restoration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remain valid regardless of ecosystem composition.</w:t>
      </w:r>
    </w:p>
    <w:p w:rsidR="00355F61" w:rsidRPr="00355F61" w:rsidRDefault="00413009" w:rsidP="00355F6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130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355F61" w:rsidRPr="00355F61" w:rsidRDefault="00355F61" w:rsidP="00355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Strategic Note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is actually stronger to say: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“Ecosystem mapping is currently underway and will form part of the funded baseline deliverables.”</w:t>
      </w:r>
    </w:p>
    <w:p w:rsidR="00355F61" w:rsidRPr="00355F61" w:rsidRDefault="00355F61" w:rsidP="00355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5F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 shows scientific discipline and avoids premature assumptions.</w:t>
      </w:r>
    </w:p>
    <w:p w:rsidR="00815A10" w:rsidRPr="00815A10" w:rsidRDefault="00815A10" w:rsidP="00815A10">
      <w:pPr>
        <w:tabs>
          <w:tab w:val="left" w:pos="2830"/>
        </w:tabs>
      </w:pPr>
    </w:p>
    <w:sectPr w:rsidR="00815A10" w:rsidRPr="00815A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3009" w:rsidRDefault="00413009" w:rsidP="00815A10">
      <w:r>
        <w:separator/>
      </w:r>
    </w:p>
  </w:endnote>
  <w:endnote w:type="continuationSeparator" w:id="0">
    <w:p w:rsidR="00413009" w:rsidRDefault="00413009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3009" w:rsidRDefault="00413009" w:rsidP="00815A10">
      <w:r>
        <w:separator/>
      </w:r>
    </w:p>
  </w:footnote>
  <w:footnote w:type="continuationSeparator" w:id="0">
    <w:p w:rsidR="00413009" w:rsidRDefault="00413009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AF5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081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2194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D765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152E9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9187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D174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E4C6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0557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7302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75BA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241E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28"/>
  </w:num>
  <w:num w:numId="2" w16cid:durableId="1714115399">
    <w:abstractNumId w:val="12"/>
  </w:num>
  <w:num w:numId="3" w16cid:durableId="205603462">
    <w:abstractNumId w:val="3"/>
  </w:num>
  <w:num w:numId="4" w16cid:durableId="360018075">
    <w:abstractNumId w:val="23"/>
  </w:num>
  <w:num w:numId="5" w16cid:durableId="1071542414">
    <w:abstractNumId w:val="14"/>
  </w:num>
  <w:num w:numId="6" w16cid:durableId="687752655">
    <w:abstractNumId w:val="11"/>
  </w:num>
  <w:num w:numId="7" w16cid:durableId="2086031260">
    <w:abstractNumId w:val="16"/>
  </w:num>
  <w:num w:numId="8" w16cid:durableId="525797403">
    <w:abstractNumId w:val="21"/>
  </w:num>
  <w:num w:numId="9" w16cid:durableId="1864662065">
    <w:abstractNumId w:val="8"/>
  </w:num>
  <w:num w:numId="10" w16cid:durableId="2098479066">
    <w:abstractNumId w:val="13"/>
  </w:num>
  <w:num w:numId="11" w16cid:durableId="1186404522">
    <w:abstractNumId w:val="24"/>
  </w:num>
  <w:num w:numId="12" w16cid:durableId="850947944">
    <w:abstractNumId w:val="25"/>
  </w:num>
  <w:num w:numId="13" w16cid:durableId="73018751">
    <w:abstractNumId w:val="10"/>
  </w:num>
  <w:num w:numId="14" w16cid:durableId="158037431">
    <w:abstractNumId w:val="7"/>
  </w:num>
  <w:num w:numId="15" w16cid:durableId="394204387">
    <w:abstractNumId w:val="9"/>
  </w:num>
  <w:num w:numId="16" w16cid:durableId="958103432">
    <w:abstractNumId w:val="1"/>
  </w:num>
  <w:num w:numId="17" w16cid:durableId="887490758">
    <w:abstractNumId w:val="18"/>
  </w:num>
  <w:num w:numId="18" w16cid:durableId="2064987988">
    <w:abstractNumId w:val="5"/>
  </w:num>
  <w:num w:numId="19" w16cid:durableId="1921140115">
    <w:abstractNumId w:val="17"/>
  </w:num>
  <w:num w:numId="20" w16cid:durableId="757409336">
    <w:abstractNumId w:val="22"/>
  </w:num>
  <w:num w:numId="21" w16cid:durableId="1252198825">
    <w:abstractNumId w:val="27"/>
  </w:num>
  <w:num w:numId="22" w16cid:durableId="1811943506">
    <w:abstractNumId w:val="19"/>
  </w:num>
  <w:num w:numId="23" w16cid:durableId="1119760333">
    <w:abstractNumId w:val="15"/>
  </w:num>
  <w:num w:numId="24" w16cid:durableId="44567584">
    <w:abstractNumId w:val="0"/>
  </w:num>
  <w:num w:numId="25" w16cid:durableId="1388383299">
    <w:abstractNumId w:val="20"/>
  </w:num>
  <w:num w:numId="26" w16cid:durableId="2069760336">
    <w:abstractNumId w:val="6"/>
  </w:num>
  <w:num w:numId="27" w16cid:durableId="956445432">
    <w:abstractNumId w:val="26"/>
  </w:num>
  <w:num w:numId="28" w16cid:durableId="1529370519">
    <w:abstractNumId w:val="4"/>
  </w:num>
  <w:num w:numId="29" w16cid:durableId="1882131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61"/>
    <w:rsid w:val="0019653B"/>
    <w:rsid w:val="00355F61"/>
    <w:rsid w:val="00413009"/>
    <w:rsid w:val="005A1B2F"/>
    <w:rsid w:val="006C421F"/>
    <w:rsid w:val="007A04B4"/>
    <w:rsid w:val="00815A10"/>
    <w:rsid w:val="00821F2F"/>
    <w:rsid w:val="008F3DC3"/>
    <w:rsid w:val="00DC690B"/>
    <w:rsid w:val="00E40C24"/>
    <w:rsid w:val="00EA7B13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7135A1-8F0C-3A40-B4AE-44EC9260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0</TotalTime>
  <Pages>4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1</cp:revision>
  <cp:lastPrinted>2026-01-08T05:04:00Z</cp:lastPrinted>
  <dcterms:created xsi:type="dcterms:W3CDTF">2026-02-16T06:43:00Z</dcterms:created>
  <dcterms:modified xsi:type="dcterms:W3CDTF">2026-02-16T06:43:00Z</dcterms:modified>
</cp:coreProperties>
</file>