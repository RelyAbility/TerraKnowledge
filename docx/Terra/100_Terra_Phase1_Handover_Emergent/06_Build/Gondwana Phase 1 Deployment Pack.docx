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6B47" w:rsidRPr="00EF6B47" w:rsidRDefault="00EF6B47" w:rsidP="00EF6B4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Gondwana Phase 1 Deployment Pack</w: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Ecological Boundary Pilot – 4.2 km Radius (Centred on 81 Boscombe Road, Brookfield)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(what Emergent is building)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Implement the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Biodiversity Performance &amp; Prioritisation Framework (BPPF)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 a repeatable, spatially explicit decision engine to:</w:t>
      </w:r>
    </w:p>
    <w:p w:rsidR="00EF6B47" w:rsidRPr="00EF6B47" w:rsidRDefault="00EF6B47" w:rsidP="00EF6B4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 a defensible baseline,</w:t>
      </w:r>
    </w:p>
    <w:p w:rsidR="00EF6B47" w:rsidRPr="00EF6B47" w:rsidRDefault="00EF6B47" w:rsidP="00EF6B4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prioritise protection and restoration,</w:t>
      </w:r>
    </w:p>
    <w:p w:rsidR="00EF6B47" w:rsidRPr="00EF6B47" w:rsidRDefault="00EF6B47" w:rsidP="00EF6B4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quantify ecological risk,</w:t>
      </w:r>
    </w:p>
    <w:p w:rsidR="00EF6B47" w:rsidRPr="00EF6B47" w:rsidRDefault="00EF6B47" w:rsidP="00EF6B4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and measure uplift over time. </w:t>
      </w:r>
    </w:p>
    <w:p w:rsidR="00EF6B47" w:rsidRPr="00EF6B47" w:rsidRDefault="00EF6B47" w:rsidP="00EF6B4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:rsidR="00EF6B47" w:rsidRPr="00EF6B47" w:rsidRDefault="00EF6B47" w:rsidP="00EF6B4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Boundary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4.2 km radius ecological study area (not 10 km)</w:t>
      </w:r>
    </w:p>
    <w:p w:rsidR="00EF6B47" w:rsidRPr="00EF6B47" w:rsidRDefault="00EF6B47" w:rsidP="00EF6B4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signal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landscape + vegetation (satellite + official datasets)</w:t>
      </w:r>
    </w:p>
    <w:p w:rsidR="00EF6B47" w:rsidRPr="00EF6B47" w:rsidRDefault="00EF6B47" w:rsidP="00EF6B4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Analytical unit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 km × 1 km grid cells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(“Performance Units”) </w:t>
      </w:r>
    </w:p>
    <w:p w:rsidR="00EF6B47" w:rsidRPr="00EF6B47" w:rsidRDefault="00EF6B47" w:rsidP="00EF6B4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A — Boundary &amp; GIS Definition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A1. Boundary definition (must be unambiguous)</w:t>
      </w:r>
    </w:p>
    <w:p w:rsidR="00EF6B47" w:rsidRPr="00EF6B47" w:rsidRDefault="00EF6B47" w:rsidP="00EF6B4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Centre point: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81 Boscombe Road, Brookfield</w:t>
      </w:r>
    </w:p>
    <w:p w:rsidR="00EF6B47" w:rsidRPr="00EF6B47" w:rsidRDefault="00EF6B47" w:rsidP="00EF6B4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Radius: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4.2 km</w:t>
      </w:r>
    </w:p>
    <w:p w:rsidR="00EF6B47" w:rsidRPr="00EF6B47" w:rsidRDefault="00EF6B47" w:rsidP="00EF6B4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Projection: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GDA2020</w:t>
      </w:r>
    </w:p>
    <w:p w:rsidR="00EF6B47" w:rsidRPr="00EF6B47" w:rsidRDefault="00EF6B47" w:rsidP="00EF6B4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Outputs:</w:t>
      </w:r>
    </w:p>
    <w:p w:rsidR="00EF6B47" w:rsidRPr="00EF6B47" w:rsidRDefault="00EF6B47" w:rsidP="00EF6B4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polygon (GeoJSON + Shapefile)</w:t>
      </w:r>
    </w:p>
    <w:p w:rsidR="00EF6B47" w:rsidRPr="00EF6B47" w:rsidRDefault="00EF6B47" w:rsidP="00EF6B4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Basemap PDF (for human reference)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A2. Property layer (optional but recommended)</w:t>
      </w:r>
    </w:p>
    <w:p w:rsidR="00EF6B47" w:rsidRPr="00EF6B47" w:rsidRDefault="00EF6B47" w:rsidP="00EF6B4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Parcel boundaries + RP numbers included where available (as an operational layer, not the analytical unit)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A3. Required ecological layers (dataset versions logged)</w:t>
      </w:r>
    </w:p>
    <w:p w:rsidR="00EF6B47" w:rsidRPr="00EF6B47" w:rsidRDefault="00EF6B47" w:rsidP="00EF6B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Queensland Regional Ecosystem (RE) mapping (and REDD remnant definition)</w:t>
      </w:r>
    </w:p>
    <w:p w:rsidR="00EF6B47" w:rsidRPr="00EF6B47" w:rsidRDefault="00EF6B47" w:rsidP="00EF6B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Waterway / drainage layers</w:t>
      </w:r>
    </w:p>
    <w:p w:rsidR="00EF6B47" w:rsidRPr="00EF6B47" w:rsidRDefault="00EF6B47" w:rsidP="00EF6B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Protected areas layer</w:t>
      </w:r>
    </w:p>
    <w:p w:rsidR="00EF6B47" w:rsidRPr="00EF6B47" w:rsidRDefault="00EF6B47" w:rsidP="00EF6B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Elevation (DEM)</w:t>
      </w:r>
    </w:p>
    <w:p w:rsidR="00EF6B47" w:rsidRPr="00EF6B47" w:rsidRDefault="00EF6B47" w:rsidP="00EF6B4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Any state land-use layer available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Important: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 RE codes are to be assumed in advance. The RE list must be </w:t>
      </w:r>
      <w:r w:rsidRPr="00EF6B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extracted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inside the 4.2 km boundary and recorded.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B — BPPF Grid Implementation (Core)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B1. Create the grid</w:t>
      </w:r>
    </w:p>
    <w:p w:rsidR="00EF6B47" w:rsidRPr="00EF6B47" w:rsidRDefault="00EF6B47" w:rsidP="00EF6B4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Overlay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 km × 1 km grid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across the 4.2 km boundary</w:t>
      </w:r>
    </w:p>
    <w:p w:rsidR="00EF6B47" w:rsidRPr="00EF6B47" w:rsidRDefault="00EF6B47" w:rsidP="00EF6B4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Clip grid to boundary</w:t>
      </w:r>
    </w:p>
    <w:p w:rsidR="00EF6B47" w:rsidRPr="00EF6B47" w:rsidRDefault="00EF6B47" w:rsidP="00EF6B4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 unique Grid_ID to each cell </w:t>
      </w:r>
    </w:p>
    <w:p w:rsidR="00EF6B47" w:rsidRPr="00EF6B47" w:rsidRDefault="00EF6B47" w:rsidP="00EF6B4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B2. Baseline definition (audit-ready)</w:t>
      </w:r>
    </w:p>
    <w:p w:rsidR="00EF6B47" w:rsidRPr="00EF6B47" w:rsidRDefault="00EF6B47" w:rsidP="00EF6B4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 is defined using:</w:t>
      </w:r>
    </w:p>
    <w:p w:rsidR="00EF6B47" w:rsidRPr="00EF6B47" w:rsidRDefault="00EF6B47" w:rsidP="00EF6B4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 mapping + REDD remnant definition</w:t>
      </w:r>
    </w:p>
    <w:p w:rsidR="00EF6B47" w:rsidRPr="00EF6B47" w:rsidRDefault="00EF6B47" w:rsidP="00EF6B4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Conservation status classes (Endangered / Of Concern / Least Concern)</w:t>
      </w:r>
    </w:p>
    <w:p w:rsidR="00EF6B47" w:rsidRPr="00EF6B47" w:rsidRDefault="00EF6B47" w:rsidP="00EF6B4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Baseline date + dataset versions recorded </w:t>
      </w:r>
    </w:p>
    <w:p w:rsidR="00EF6B47" w:rsidRPr="00EF6B47" w:rsidRDefault="00EF6B47" w:rsidP="00EF6B47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C — Scoring Engine (Priority Index 0–100)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 BPPF weighting structure exactly (Version 1.0):</w:t>
      </w:r>
    </w:p>
    <w:p w:rsidR="00EF6B47" w:rsidRPr="00EF6B47" w:rsidRDefault="00EF6B47" w:rsidP="00EF6B4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Value — 40%</w:t>
      </w:r>
    </w:p>
    <w:p w:rsidR="00EF6B47" w:rsidRPr="00EF6B47" w:rsidRDefault="00EF6B47" w:rsidP="00EF6B4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— 20%</w:t>
      </w:r>
    </w:p>
    <w:p w:rsidR="00EF6B47" w:rsidRPr="00EF6B47" w:rsidRDefault="00EF6B47" w:rsidP="00EF6B4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Conservation Sensitivity — 20%</w:t>
      </w:r>
    </w:p>
    <w:p w:rsidR="00EF6B47" w:rsidRPr="00EF6B47" w:rsidRDefault="00EF6B47" w:rsidP="00EF6B4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Uplift Potential — 20% </w:t>
      </w:r>
    </w:p>
    <w:p w:rsidR="00EF6B47" w:rsidRPr="00EF6B47" w:rsidRDefault="00EF6B47" w:rsidP="00EF6B4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Score formula: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Priority Score = (EV × 0.4) + (CON × 0.2) + (SENS × 0.2) + (UP × 0.2) 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C1. Classification bands (must match framework)</w:t>
      </w:r>
    </w:p>
    <w:p w:rsidR="00EF6B47" w:rsidRPr="00EF6B47" w:rsidRDefault="00EF6B47" w:rsidP="00EF6B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80–100 Critical Biodiversity Core</w:t>
      </w:r>
    </w:p>
    <w:p w:rsidR="00EF6B47" w:rsidRPr="00EF6B47" w:rsidRDefault="00EF6B47" w:rsidP="00EF6B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65–79 Strategic Protection Zone</w:t>
      </w:r>
    </w:p>
    <w:p w:rsidR="00EF6B47" w:rsidRPr="00EF6B47" w:rsidRDefault="00EF6B47" w:rsidP="00EF6B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50–64 High Uplift Zone</w:t>
      </w:r>
    </w:p>
    <w:p w:rsidR="00EF6B47" w:rsidRPr="00EF6B47" w:rsidRDefault="00EF6B47" w:rsidP="00EF6B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35–49 Connectivity Support</w:t>
      </w:r>
    </w:p>
    <w:p w:rsidR="00EF6B47" w:rsidRPr="00EF6B47" w:rsidRDefault="00EF6B47" w:rsidP="00EF6B4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&lt;35 Low Ecological Leverage </w:t>
      </w:r>
    </w:p>
    <w:p w:rsidR="00EF6B47" w:rsidRPr="00EF6B47" w:rsidRDefault="00EF6B47" w:rsidP="00EF6B4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C2. Output requirements</w:t>
      </w:r>
    </w:p>
    <w:p w:rsidR="00EF6B47" w:rsidRPr="00EF6B47" w:rsidRDefault="00EF6B47" w:rsidP="00EF6B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table export (CSV): Grid_ID + dimension scores + total + category</w:t>
      </w:r>
    </w:p>
    <w:p w:rsidR="00EF6B47" w:rsidRPr="00EF6B47" w:rsidRDefault="00EF6B47" w:rsidP="00EF6B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GIS heatmap layer (GeoJSON/Shapefile)</w:t>
      </w:r>
    </w:p>
    <w:p w:rsidR="00EF6B47" w:rsidRPr="00EF6B47" w:rsidRDefault="00EF6B47" w:rsidP="00EF6B4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Area breakdown by category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D — Vegetation Baseline (Satellite-First)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D1. NDVI and vegetation condition layers</w:t>
      </w:r>
    </w:p>
    <w:p w:rsidR="00EF6B47" w:rsidRPr="00EF6B47" w:rsidRDefault="00EF6B47" w:rsidP="00EF6B4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Produce NDVI baseline and trend layers suitable for overlay against the grid</w:t>
      </w:r>
    </w:p>
    <w:p w:rsidR="00EF6B47" w:rsidRPr="00EF6B47" w:rsidRDefault="00EF6B47" w:rsidP="00EF6B4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Log:</w:t>
      </w:r>
    </w:p>
    <w:p w:rsidR="00EF6B47" w:rsidRPr="00EF6B47" w:rsidRDefault="00EF6B47" w:rsidP="00EF6B4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sensor/source (e.g., Sentinel-2 if used)</w:t>
      </w:r>
    </w:p>
    <w:p w:rsidR="00EF6B47" w:rsidRPr="00EF6B47" w:rsidRDefault="00EF6B47" w:rsidP="00EF6B4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cloud masking approach</w:t>
      </w:r>
    </w:p>
    <w:p w:rsidR="00EF6B47" w:rsidRPr="00EF6B47" w:rsidRDefault="00EF6B47" w:rsidP="00EF6B4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 window (e.g., trailing 12 months)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D2. What NDVI is used for in Phase 1</w:t>
      </w:r>
    </w:p>
    <w:p w:rsidR="00EF6B47" w:rsidRPr="00EF6B47" w:rsidRDefault="00EF6B47" w:rsidP="00EF6B4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repeatable vegetation vigour proxy to support:</w:t>
      </w:r>
    </w:p>
    <w:p w:rsidR="00EF6B47" w:rsidRPr="00EF6B47" w:rsidRDefault="00EF6B47" w:rsidP="00EF6B47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potential scoring,</w:t>
      </w:r>
    </w:p>
    <w:p w:rsidR="00EF6B47" w:rsidRPr="00EF6B47" w:rsidRDefault="00EF6B47" w:rsidP="00EF6B47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degradation identification,</w:t>
      </w:r>
    </w:p>
    <w:p w:rsidR="00EF6B47" w:rsidRPr="00EF6B47" w:rsidRDefault="00EF6B47" w:rsidP="00EF6B47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restoration opportunity detection.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(We can be explicit that NDVI is a proxy and not a direct biodiversity measure — that’s part of defensibility.)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E — Connectivity &amp; Corridor Logic (Ecological Boundary Justification)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where we justify </w:t>
      </w: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4.2 km is ecological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arbitrary.</w:t>
      </w:r>
    </w:p>
    <w:p w:rsidR="00EF6B47" w:rsidRPr="00EF6B47" w:rsidRDefault="00EF6B47" w:rsidP="00EF6B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this exact text into the pack (ready to use)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Ecological Boundary Rationale (4.2 km):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“The Phase 1 boundary is defined as a 4.2 km radius to capture the functional ecological system surrounding the Gondwana anchor site, including local hydrological influence, 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remnant patch interactions, and short-range connectivity dynamics. This radius is intended to include the immediate corridor and edge-context that drives habitat integrity, fragmentation pressure, and restoration leverage, while remaining small enough to enable high-resolution auditability and repeatable monitoring using a fixed 1 km² performance grid.” 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Regional Biodiversity Priority …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(That reads like a methods section, which is what you want.)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 F — Deliverables to Hand Back (What Emergent must deliver)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package (4.2 km)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km² grid package (Performance Units)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Dataset register (source + version + date)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BPPF scores per grid cell + category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heatmap GIS layer + PDF visual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Ranked engagement list (grid clusters → properties)</w:t>
      </w:r>
    </w:p>
    <w:p w:rsidR="00EF6B47" w:rsidRPr="00EF6B47" w:rsidRDefault="00EF6B47" w:rsidP="00EF6B4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Short “Methods + Assumptions” appendix (audit-ready)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consistent with the BPPF and heatmap methodology structure. 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Biodiversity Performance &amp; Prio…</w:t>
      </w:r>
    </w:p>
    <w:p w:rsidR="00EF6B47" w:rsidRPr="00EF6B47" w:rsidRDefault="00EF6B47" w:rsidP="00EF6B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Regional Biodiversity Priority …</w:t>
      </w:r>
    </w:p>
    <w:p w:rsidR="00EF6B47" w:rsidRPr="00EF6B47" w:rsidRDefault="008B72CC" w:rsidP="00EF6B4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B72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F6B47" w:rsidRPr="00EF6B47" w:rsidRDefault="00EF6B47" w:rsidP="00EF6B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I’m correcting from the earlier draft</w:t>
      </w:r>
    </w:p>
    <w:p w:rsidR="00EF6B47" w:rsidRPr="00EF6B47" w:rsidRDefault="00EF6B47" w:rsidP="00EF6B4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acoustics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Phase 1 (unless later added as an overlay in monitoring)</w:t>
      </w:r>
    </w:p>
    <w:p w:rsidR="00EF6B47" w:rsidRPr="00EF6B47" w:rsidRDefault="00EF6B47" w:rsidP="00EF6B4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pre-listed RE codes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until extracted from the 4.2 km boundary</w:t>
      </w:r>
    </w:p>
    <w:p w:rsidR="00EF6B47" w:rsidRPr="00EF6B47" w:rsidRDefault="00EF6B47" w:rsidP="00EF6B4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F6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10 km references</w:t>
      </w:r>
      <w:r w:rsidRPr="00EF6B4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anywhere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72CC" w:rsidRDefault="008B72CC" w:rsidP="00815A10">
      <w:r>
        <w:separator/>
      </w:r>
    </w:p>
  </w:endnote>
  <w:endnote w:type="continuationSeparator" w:id="0">
    <w:p w:rsidR="008B72CC" w:rsidRDefault="008B72CC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72CC" w:rsidRDefault="008B72CC" w:rsidP="00815A10">
      <w:r>
        <w:separator/>
      </w:r>
    </w:p>
  </w:footnote>
  <w:footnote w:type="continuationSeparator" w:id="0">
    <w:p w:rsidR="008B72CC" w:rsidRDefault="008B72CC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A9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3589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A2A9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937C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E1510"/>
    <w:multiLevelType w:val="multilevel"/>
    <w:tmpl w:val="8220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5411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802C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F5DC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46BD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A72A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53C1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56E5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E0DE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3057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0"/>
  </w:num>
  <w:num w:numId="2" w16cid:durableId="1714115399">
    <w:abstractNumId w:val="12"/>
  </w:num>
  <w:num w:numId="3" w16cid:durableId="205603462">
    <w:abstractNumId w:val="1"/>
  </w:num>
  <w:num w:numId="4" w16cid:durableId="360018075">
    <w:abstractNumId w:val="23"/>
  </w:num>
  <w:num w:numId="5" w16cid:durableId="1071542414">
    <w:abstractNumId w:val="14"/>
  </w:num>
  <w:num w:numId="6" w16cid:durableId="687752655">
    <w:abstractNumId w:val="11"/>
  </w:num>
  <w:num w:numId="7" w16cid:durableId="2086031260">
    <w:abstractNumId w:val="18"/>
  </w:num>
  <w:num w:numId="8" w16cid:durableId="525797403">
    <w:abstractNumId w:val="22"/>
  </w:num>
  <w:num w:numId="9" w16cid:durableId="1864662065">
    <w:abstractNumId w:val="8"/>
  </w:num>
  <w:num w:numId="10" w16cid:durableId="2098479066">
    <w:abstractNumId w:val="13"/>
  </w:num>
  <w:num w:numId="11" w16cid:durableId="1186404522">
    <w:abstractNumId w:val="24"/>
  </w:num>
  <w:num w:numId="12" w16cid:durableId="850947944">
    <w:abstractNumId w:val="28"/>
  </w:num>
  <w:num w:numId="13" w16cid:durableId="73018751">
    <w:abstractNumId w:val="10"/>
  </w:num>
  <w:num w:numId="14" w16cid:durableId="158037431">
    <w:abstractNumId w:val="7"/>
  </w:num>
  <w:num w:numId="15" w16cid:durableId="394204387">
    <w:abstractNumId w:val="9"/>
  </w:num>
  <w:num w:numId="16" w16cid:durableId="958103432">
    <w:abstractNumId w:val="0"/>
  </w:num>
  <w:num w:numId="17" w16cid:durableId="887490758">
    <w:abstractNumId w:val="19"/>
  </w:num>
  <w:num w:numId="18" w16cid:durableId="1950970571">
    <w:abstractNumId w:val="17"/>
  </w:num>
  <w:num w:numId="19" w16cid:durableId="536968035">
    <w:abstractNumId w:val="5"/>
  </w:num>
  <w:num w:numId="20" w16cid:durableId="1512066492">
    <w:abstractNumId w:val="21"/>
  </w:num>
  <w:num w:numId="21" w16cid:durableId="1186409015">
    <w:abstractNumId w:val="25"/>
  </w:num>
  <w:num w:numId="22" w16cid:durableId="2004622469">
    <w:abstractNumId w:val="15"/>
  </w:num>
  <w:num w:numId="23" w16cid:durableId="1946619624">
    <w:abstractNumId w:val="16"/>
  </w:num>
  <w:num w:numId="24" w16cid:durableId="1209609776">
    <w:abstractNumId w:val="3"/>
  </w:num>
  <w:num w:numId="25" w16cid:durableId="340351574">
    <w:abstractNumId w:val="4"/>
  </w:num>
  <w:num w:numId="26" w16cid:durableId="391387536">
    <w:abstractNumId w:val="20"/>
  </w:num>
  <w:num w:numId="27" w16cid:durableId="545795667">
    <w:abstractNumId w:val="27"/>
  </w:num>
  <w:num w:numId="28" w16cid:durableId="91512808">
    <w:abstractNumId w:val="26"/>
  </w:num>
  <w:num w:numId="29" w16cid:durableId="2051227072">
    <w:abstractNumId w:val="2"/>
  </w:num>
  <w:num w:numId="30" w16cid:durableId="1293243590">
    <w:abstractNumId w:val="6"/>
  </w:num>
  <w:num w:numId="31" w16cid:durableId="14042573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47"/>
    <w:rsid w:val="0019653B"/>
    <w:rsid w:val="005A1B2F"/>
    <w:rsid w:val="006C421F"/>
    <w:rsid w:val="007A04B4"/>
    <w:rsid w:val="00815A10"/>
    <w:rsid w:val="00821F2F"/>
    <w:rsid w:val="008B72CC"/>
    <w:rsid w:val="008F3DC3"/>
    <w:rsid w:val="00DC690B"/>
    <w:rsid w:val="00E40C24"/>
    <w:rsid w:val="00EA7B13"/>
    <w:rsid w:val="00EF6B47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BDC80-5232-7A41-BEE9-F2A89909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customStyle="1" w:styleId="relative">
    <w:name w:val="relative"/>
    <w:basedOn w:val="DefaultParagraphFont"/>
    <w:rsid w:val="00EF6B47"/>
  </w:style>
  <w:style w:type="paragraph" w:customStyle="1" w:styleId="not-prose">
    <w:name w:val="not-prose"/>
    <w:basedOn w:val="Normal"/>
    <w:rsid w:val="00EF6B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4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2026-02-16T20:28:00Z</dcterms:created>
  <dcterms:modified xsi:type="dcterms:W3CDTF">2026-02-16T20:30:00Z</dcterms:modified>
</cp:coreProperties>
</file>