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126" w:rsidRPr="00707126" w:rsidRDefault="00707126" w:rsidP="0070712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NDVI_Method_v1_0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Terra – Phase 1 Satellite Vegetation Method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document defines the NDVI processing methodology for Phase 1 of the Terra ecological intelligence platform.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uses satellite-derived NDVI as the primary structural vegetation condition signal.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method supports:</w:t>
      </w:r>
    </w:p>
    <w:p w:rsidR="00707126" w:rsidRPr="00707126" w:rsidRDefault="00707126" w:rsidP="0070712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health scoring</w:t>
      </w:r>
    </w:p>
    <w:p w:rsidR="00707126" w:rsidRPr="00707126" w:rsidRDefault="00707126" w:rsidP="0070712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Structural complexity proxy</w:t>
      </w:r>
    </w:p>
    <w:p w:rsidR="00707126" w:rsidRPr="00707126" w:rsidRDefault="00707126" w:rsidP="0070712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uplift trend modelling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species-level inference is made in Phase 1.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Satellite Data Source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Primary Source:</w:t>
      </w:r>
    </w:p>
    <w:p w:rsidR="00707126" w:rsidRPr="00707126" w:rsidRDefault="00707126" w:rsidP="0070712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Sentinel-2 (Level-2A Surface Reflectance)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Spatial Resolution:</w:t>
      </w:r>
    </w:p>
    <w:p w:rsidR="00707126" w:rsidRPr="00707126" w:rsidRDefault="00707126" w:rsidP="0070712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 metres (Bands 4 and 8)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Temporal Resolution:</w:t>
      </w:r>
    </w:p>
    <w:p w:rsidR="00707126" w:rsidRPr="00707126" w:rsidRDefault="00707126" w:rsidP="0070712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5-day revisit cycle</w:t>
      </w:r>
    </w:p>
    <w:p w:rsidR="00707126" w:rsidRPr="00707126" w:rsidRDefault="00707126" w:rsidP="0070712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Monthly composite used for reporting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Fallback (if required):</w:t>
      </w:r>
    </w:p>
    <w:p w:rsidR="00707126" w:rsidRPr="00707126" w:rsidRDefault="00707126" w:rsidP="0070712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Landsat 8/9 archive for historical baselining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NDVI Formula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is calculated as: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= (NIR − Red) / (NIR + Red)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Where:</w:t>
      </w:r>
    </w:p>
    <w:p w:rsidR="00707126" w:rsidRPr="00707126" w:rsidRDefault="00707126" w:rsidP="0070712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NIR = Band 8 (842 nm)</w:t>
      </w:r>
    </w:p>
    <w:p w:rsidR="00707126" w:rsidRPr="00707126" w:rsidRDefault="00707126" w:rsidP="0070712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 = Band 4 (665 nm)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Value range:</w:t>
      </w:r>
    </w:p>
    <w:p w:rsidR="00707126" w:rsidRPr="00707126" w:rsidRDefault="00707126" w:rsidP="0070712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-1.0 to +1.0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Typical vegetation range:</w:t>
      </w:r>
    </w:p>
    <w:p w:rsidR="00707126" w:rsidRPr="00707126" w:rsidRDefault="00707126" w:rsidP="0070712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0.2 to 0.9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Monthly Composite Method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reduce cloud interference:</w:t>
      </w:r>
    </w:p>
    <w:p w:rsidR="00707126" w:rsidRPr="00707126" w:rsidRDefault="00707126" w:rsidP="0070712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Filter imagery by cloud mask (Sentinel Scene Classification Layer).</w:t>
      </w:r>
    </w:p>
    <w:p w:rsidR="00707126" w:rsidRPr="00707126" w:rsidRDefault="00707126" w:rsidP="0070712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pixels flagged as:</w:t>
      </w:r>
    </w:p>
    <w:p w:rsidR="00707126" w:rsidRPr="00707126" w:rsidRDefault="00707126" w:rsidP="00707126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</w:t>
      </w:r>
    </w:p>
    <w:p w:rsidR="00707126" w:rsidRPr="00707126" w:rsidRDefault="00707126" w:rsidP="00707126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 shadow</w:t>
      </w:r>
    </w:p>
    <w:p w:rsidR="00707126" w:rsidRPr="00707126" w:rsidRDefault="00707126" w:rsidP="00707126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Snow (if applicable)</w:t>
      </w:r>
    </w:p>
    <w:p w:rsidR="00707126" w:rsidRPr="00707126" w:rsidRDefault="00707126" w:rsidP="0070712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 monthly composite using:</w:t>
      </w:r>
    </w:p>
    <w:p w:rsidR="00707126" w:rsidRPr="00707126" w:rsidRDefault="00707126" w:rsidP="00707126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Median NDVI value per pixel across available scenes.</w:t>
      </w:r>
    </w:p>
    <w:p w:rsidR="00707126" w:rsidRPr="00707126" w:rsidRDefault="00707126" w:rsidP="0070712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insufficient valid pixels:</w:t>
      </w:r>
    </w:p>
    <w:p w:rsidR="00707126" w:rsidRPr="00707126" w:rsidRDefault="00707126" w:rsidP="00707126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Carry forward previous month with “low confidence” flag.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Baseline Establishment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Baseline NDVI for each plot is calculated using:</w:t>
      </w:r>
    </w:p>
    <w:p w:rsidR="00707126" w:rsidRPr="00707126" w:rsidRDefault="00707126" w:rsidP="0070712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12-month rolling median (initial year of operation)</w:t>
      </w:r>
    </w:p>
    <w:p w:rsidR="00707126" w:rsidRPr="00707126" w:rsidRDefault="00707126" w:rsidP="0070712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Adjusted for seasonal variation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Baseline is ecosystem-relative, not global.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Seasonal Normalisation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Because vegetation cycles seasonally:</w:t>
      </w:r>
    </w:p>
    <w:p w:rsidR="00707126" w:rsidRPr="00707126" w:rsidRDefault="00707126" w:rsidP="0070712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Compare current month NDVI to same-month historical median where possible.</w:t>
      </w:r>
    </w:p>
    <w:p w:rsidR="00707126" w:rsidRPr="00707126" w:rsidRDefault="00707126" w:rsidP="0070712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 comparing wet-season peaks to dry-season troughs.</w:t>
      </w:r>
    </w:p>
    <w:p w:rsidR="00707126" w:rsidRPr="00707126" w:rsidRDefault="00707126" w:rsidP="0070712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3-month smoothing to reduce volatility.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Plot-Level Aggregation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each plot:</w:t>
      </w:r>
    </w:p>
    <w:p w:rsidR="00707126" w:rsidRPr="00707126" w:rsidRDefault="00707126" w:rsidP="007071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Clip NDVI raster to plot boundary.</w:t>
      </w:r>
    </w:p>
    <w:p w:rsidR="00707126" w:rsidRPr="00707126" w:rsidRDefault="00707126" w:rsidP="007071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Exclude edge pixels below 50% overlap threshold.</w:t>
      </w:r>
    </w:p>
    <w:p w:rsidR="00707126" w:rsidRPr="00707126" w:rsidRDefault="00707126" w:rsidP="007071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Compute:</w:t>
      </w:r>
    </w:p>
    <w:p w:rsidR="00707126" w:rsidRPr="00707126" w:rsidRDefault="00707126" w:rsidP="00707126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Mean NDVI</w:t>
      </w:r>
    </w:p>
    <w:p w:rsidR="00707126" w:rsidRPr="00707126" w:rsidRDefault="00707126" w:rsidP="00707126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variance (structural heterogeneity proxy)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Store:</w:t>
      </w:r>
    </w:p>
    <w:p w:rsidR="00707126" w:rsidRPr="00707126" w:rsidRDefault="00707126" w:rsidP="0070712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mean_ndvi</w:t>
      </w:r>
      <w:proofErr w:type="spellEnd"/>
    </w:p>
    <w:p w:rsidR="00707126" w:rsidRPr="00707126" w:rsidRDefault="00707126" w:rsidP="0070712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ndvi_stddev</w:t>
      </w:r>
      <w:proofErr w:type="spellEnd"/>
    </w:p>
    <w:p w:rsidR="00707126" w:rsidRPr="00707126" w:rsidRDefault="00707126" w:rsidP="0070712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valid_pixel_pct</w:t>
      </w:r>
      <w:proofErr w:type="spellEnd"/>
    </w:p>
    <w:p w:rsidR="00707126" w:rsidRPr="00707126" w:rsidRDefault="00707126" w:rsidP="0070712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composite_confidence_flag</w:t>
      </w:r>
      <w:proofErr w:type="spellEnd"/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Output Fields (Phase 1)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each plot/month:</w:t>
      </w:r>
    </w:p>
    <w:p w:rsidR="00707126" w:rsidRPr="00707126" w:rsidRDefault="00707126" w:rsidP="007071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mean_ndvi</w:t>
      </w:r>
      <w:proofErr w:type="spellEnd"/>
    </w:p>
    <w:p w:rsidR="00707126" w:rsidRPr="00707126" w:rsidRDefault="00707126" w:rsidP="007071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ndvi_trend_delta</w:t>
      </w:r>
      <w:proofErr w:type="spellEnd"/>
    </w:p>
    <w:p w:rsidR="00707126" w:rsidRPr="00707126" w:rsidRDefault="00707126" w:rsidP="007071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seasonal_adjusted_delta</w:t>
      </w:r>
      <w:proofErr w:type="spellEnd"/>
    </w:p>
    <w:p w:rsidR="00707126" w:rsidRPr="00707126" w:rsidRDefault="00707126" w:rsidP="007071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structural_complexity_proxy</w:t>
      </w:r>
      <w:proofErr w:type="spellEnd"/>
    </w:p>
    <w:p w:rsidR="00707126" w:rsidRPr="00707126" w:rsidRDefault="00707126" w:rsidP="007071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composite_confidence_score</w:t>
      </w:r>
      <w:proofErr w:type="spellEnd"/>
    </w:p>
    <w:p w:rsidR="00707126" w:rsidRPr="00707126" w:rsidRDefault="00707126" w:rsidP="007071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method_version</w:t>
      </w:r>
      <w:proofErr w:type="spellEnd"/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"NDVI_v1_0"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Known Limitations</w:t>
      </w:r>
    </w:p>
    <w:p w:rsidR="00707126" w:rsidRPr="00707126" w:rsidRDefault="00707126" w:rsidP="007071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measures greenness, not biodiversity.</w:t>
      </w:r>
    </w:p>
    <w:p w:rsidR="00707126" w:rsidRPr="00707126" w:rsidRDefault="00707126" w:rsidP="007071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distinguish native vs invasive vegetation.</w:t>
      </w:r>
    </w:p>
    <w:p w:rsidR="00707126" w:rsidRPr="00707126" w:rsidRDefault="00707126" w:rsidP="007071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Sensitive to prolonged cloud cover.</w:t>
      </w:r>
    </w:p>
    <w:p w:rsidR="00707126" w:rsidRPr="00707126" w:rsidRDefault="00707126" w:rsidP="007071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Does not detect understorey complexity directly.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biodiversity claims in Phase 1 are structural proxies only.</w:t>
      </w:r>
    </w:p>
    <w:p w:rsidR="00707126" w:rsidRPr="00707126" w:rsidRDefault="00707126" w:rsidP="00707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Phase 1 Boundary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method supports:</w:t>
      </w:r>
    </w:p>
    <w:p w:rsidR="00707126" w:rsidRPr="00707126" w:rsidRDefault="00707126" w:rsidP="0070712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1 structural intelligence only.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does not support:</w:t>
      </w:r>
    </w:p>
    <w:p w:rsidR="00707126" w:rsidRPr="00707126" w:rsidRDefault="00707126" w:rsidP="0070712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Species validation</w:t>
      </w:r>
    </w:p>
    <w:p w:rsidR="00707126" w:rsidRPr="00707126" w:rsidRDefault="00707126" w:rsidP="0070712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Habitat guild detection</w:t>
      </w:r>
    </w:p>
    <w:p w:rsidR="00707126" w:rsidRPr="00707126" w:rsidRDefault="00707126" w:rsidP="0070712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Functional biodiversity claims</w:t>
      </w:r>
    </w:p>
    <w:p w:rsidR="00707126" w:rsidRPr="00707126" w:rsidRDefault="00707126" w:rsidP="00707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Those are reserved for later phases.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2368" w:rsidRDefault="00A92368" w:rsidP="00815A10">
      <w:r>
        <w:separator/>
      </w:r>
    </w:p>
  </w:endnote>
  <w:endnote w:type="continuationSeparator" w:id="0">
    <w:p w:rsidR="00A92368" w:rsidRDefault="00A92368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2368" w:rsidRDefault="00A92368" w:rsidP="00815A10">
      <w:r>
        <w:separator/>
      </w:r>
    </w:p>
  </w:footnote>
  <w:footnote w:type="continuationSeparator" w:id="0">
    <w:p w:rsidR="00A92368" w:rsidRDefault="00A92368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778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2DC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57F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85A9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6B2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65A5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73E9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363B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60BA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F2BA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35C89"/>
    <w:multiLevelType w:val="multilevel"/>
    <w:tmpl w:val="93A8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32799"/>
    <w:multiLevelType w:val="multilevel"/>
    <w:tmpl w:val="B4C4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606D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1654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D7A1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64FD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31FB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33"/>
  </w:num>
  <w:num w:numId="2" w16cid:durableId="1714115399">
    <w:abstractNumId w:val="18"/>
  </w:num>
  <w:num w:numId="3" w16cid:durableId="205603462">
    <w:abstractNumId w:val="3"/>
  </w:num>
  <w:num w:numId="4" w16cid:durableId="360018075">
    <w:abstractNumId w:val="26"/>
  </w:num>
  <w:num w:numId="5" w16cid:durableId="1071542414">
    <w:abstractNumId w:val="20"/>
  </w:num>
  <w:num w:numId="6" w16cid:durableId="687752655">
    <w:abstractNumId w:val="15"/>
  </w:num>
  <w:num w:numId="7" w16cid:durableId="2086031260">
    <w:abstractNumId w:val="22"/>
  </w:num>
  <w:num w:numId="8" w16cid:durableId="525797403">
    <w:abstractNumId w:val="25"/>
  </w:num>
  <w:num w:numId="9" w16cid:durableId="1864662065">
    <w:abstractNumId w:val="11"/>
  </w:num>
  <w:num w:numId="10" w16cid:durableId="2098479066">
    <w:abstractNumId w:val="19"/>
  </w:num>
  <w:num w:numId="11" w16cid:durableId="1186404522">
    <w:abstractNumId w:val="27"/>
  </w:num>
  <w:num w:numId="12" w16cid:durableId="850947944">
    <w:abstractNumId w:val="29"/>
  </w:num>
  <w:num w:numId="13" w16cid:durableId="73018751">
    <w:abstractNumId w:val="14"/>
  </w:num>
  <w:num w:numId="14" w16cid:durableId="158037431">
    <w:abstractNumId w:val="10"/>
  </w:num>
  <w:num w:numId="15" w16cid:durableId="394204387">
    <w:abstractNumId w:val="13"/>
  </w:num>
  <w:num w:numId="16" w16cid:durableId="958103432">
    <w:abstractNumId w:val="0"/>
  </w:num>
  <w:num w:numId="17" w16cid:durableId="887490758">
    <w:abstractNumId w:val="23"/>
  </w:num>
  <w:num w:numId="18" w16cid:durableId="231625813">
    <w:abstractNumId w:val="24"/>
  </w:num>
  <w:num w:numId="19" w16cid:durableId="1365791796">
    <w:abstractNumId w:val="2"/>
  </w:num>
  <w:num w:numId="20" w16cid:durableId="1739862398">
    <w:abstractNumId w:val="8"/>
  </w:num>
  <w:num w:numId="21" w16cid:durableId="670252922">
    <w:abstractNumId w:val="31"/>
  </w:num>
  <w:num w:numId="22" w16cid:durableId="419832094">
    <w:abstractNumId w:val="28"/>
  </w:num>
  <w:num w:numId="23" w16cid:durableId="1267422721">
    <w:abstractNumId w:val="7"/>
  </w:num>
  <w:num w:numId="24" w16cid:durableId="45380810">
    <w:abstractNumId w:val="12"/>
  </w:num>
  <w:num w:numId="25" w16cid:durableId="1087581338">
    <w:abstractNumId w:val="16"/>
  </w:num>
  <w:num w:numId="26" w16cid:durableId="189999243">
    <w:abstractNumId w:val="17"/>
  </w:num>
  <w:num w:numId="27" w16cid:durableId="742874185">
    <w:abstractNumId w:val="4"/>
  </w:num>
  <w:num w:numId="28" w16cid:durableId="1610966231">
    <w:abstractNumId w:val="6"/>
  </w:num>
  <w:num w:numId="29" w16cid:durableId="1080059703">
    <w:abstractNumId w:val="21"/>
  </w:num>
  <w:num w:numId="30" w16cid:durableId="1655644748">
    <w:abstractNumId w:val="1"/>
  </w:num>
  <w:num w:numId="31" w16cid:durableId="1844395825">
    <w:abstractNumId w:val="30"/>
  </w:num>
  <w:num w:numId="32" w16cid:durableId="1827016918">
    <w:abstractNumId w:val="32"/>
  </w:num>
  <w:num w:numId="33" w16cid:durableId="1012995126">
    <w:abstractNumId w:val="9"/>
  </w:num>
  <w:num w:numId="34" w16cid:durableId="1597053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26"/>
    <w:rsid w:val="0019653B"/>
    <w:rsid w:val="005A1B2F"/>
    <w:rsid w:val="006C421F"/>
    <w:rsid w:val="00707126"/>
    <w:rsid w:val="007A04B4"/>
    <w:rsid w:val="00815A10"/>
    <w:rsid w:val="00821F2F"/>
    <w:rsid w:val="008F3DC3"/>
    <w:rsid w:val="00A92368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4125"/>
  <w15:chartTrackingRefBased/>
  <w15:docId w15:val="{51736714-180A-5244-92EE-4E3AD726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2026-02-16T05:56:00Z</dcterms:created>
  <dcterms:modified xsi:type="dcterms:W3CDTF">2026-02-16T06:00:00Z</dcterms:modified>
</cp:coreProperties>
</file>